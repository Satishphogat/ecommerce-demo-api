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26" w:type="dxa"/>
        <w:tblInd w:w="-594" w:type="dxa"/>
        <w:tblLayout w:type="fixed"/>
        <w:tblLook w:val="0600" w:firstRow="0" w:lastRow="0" w:firstColumn="0" w:lastColumn="0" w:noHBand="1" w:noVBand="1"/>
      </w:tblPr>
      <w:tblGrid>
        <w:gridCol w:w="5126"/>
      </w:tblGrid>
      <w:tr w:rsidR="00761526" w14:paraId="54012C9A" w14:textId="77777777" w:rsidTr="00761526">
        <w:trPr>
          <w:trHeight w:val="3756"/>
        </w:trPr>
        <w:tc>
          <w:tcPr>
            <w:tcW w:w="5126" w:type="dxa"/>
          </w:tcPr>
          <w:sdt>
            <w:sdtPr>
              <w:rPr>
                <w:rFonts w:asciiTheme="minorHAnsi" w:eastAsiaTheme="minorEastAsia" w:hAnsiTheme="minorHAnsi" w:cs="Times New Roman (Body CS)"/>
                <w:caps w:val="0"/>
                <w:noProof w:val="0"/>
                <w:color w:val="auto"/>
                <w:kern w:val="0"/>
                <w:sz w:val="20"/>
                <w:szCs w:val="24"/>
              </w:rPr>
              <w:id w:val="-1723053496"/>
              <w:placeholder>
                <w:docPart w:val="0920D411614DEF44A7D586E4E14CF0FF"/>
              </w:placeholder>
              <w15:appearance w15:val="hidden"/>
            </w:sdtPr>
            <w:sdtContent>
              <w:p w14:paraId="62AFF1C7" w14:textId="29AF6319" w:rsidR="00761526" w:rsidRPr="001F57F7" w:rsidRDefault="00761526" w:rsidP="00A92B24">
                <w:pPr>
                  <w:pStyle w:val="Title"/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40"/>
                  </w:rPr>
                </w:pPr>
                <w:r w:rsidRPr="001F57F7">
                  <w:rPr>
                    <w:rFonts w:asciiTheme="minorHAnsi" w:hAnsiTheme="minorHAnsi"/>
                    <w:color w:val="082340"/>
                    <w:sz w:val="36"/>
                    <w:szCs w:val="40"/>
                  </w:rPr>
                  <w:t>Name:</w:t>
                </w:r>
                <w:r w:rsidRPr="001F57F7"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40"/>
                  </w:rPr>
                  <w:t xml:space="preserve"> </w:t>
                </w:r>
                <w:r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40"/>
                  </w:rPr>
                  <w:t>Satish phogat</w:t>
                </w:r>
              </w:p>
              <w:p w14:paraId="1580E7DE" w14:textId="105052EE" w:rsidR="00761526" w:rsidRPr="00DC05CF" w:rsidRDefault="00761526" w:rsidP="00A92B24">
                <w:pPr>
                  <w:spacing w:after="0" w:line="240" w:lineRule="auto"/>
                  <w:rPr>
                    <w:b/>
                    <w:bCs/>
                    <w:sz w:val="24"/>
                  </w:rPr>
                </w:pPr>
                <w:r w:rsidRPr="000167C4">
                  <w:rPr>
                    <w:sz w:val="24"/>
                  </w:rPr>
                  <w:t>Designation</w:t>
                </w:r>
                <w:r w:rsidRPr="00DC05CF">
                  <w:rPr>
                    <w:b/>
                    <w:bCs/>
                    <w:sz w:val="24"/>
                  </w:rPr>
                  <w:t>: Senior Software</w:t>
                </w:r>
                <w:r w:rsidR="001276C1" w:rsidRPr="00DC05CF">
                  <w:rPr>
                    <w:b/>
                    <w:bCs/>
                    <w:sz w:val="24"/>
                  </w:rPr>
                  <w:t xml:space="preserve"> </w:t>
                </w:r>
                <w:r w:rsidR="00516E0C" w:rsidRPr="00DC05CF">
                  <w:rPr>
                    <w:b/>
                    <w:bCs/>
                    <w:sz w:val="24"/>
                  </w:rPr>
                  <w:t>Engineer (</w:t>
                </w:r>
                <w:r w:rsidRPr="00DC05CF">
                  <w:rPr>
                    <w:b/>
                    <w:bCs/>
                    <w:sz w:val="24"/>
                  </w:rPr>
                  <w:t>iOS Developer)</w:t>
                </w:r>
              </w:p>
              <w:p w14:paraId="0D4BE227" w14:textId="39A0D7F7" w:rsidR="00761526" w:rsidRPr="001F57F7" w:rsidRDefault="00761526" w:rsidP="00A92B24">
                <w:pPr>
                  <w:spacing w:after="0" w:line="240" w:lineRule="auto"/>
                  <w:rPr>
                    <w:b/>
                    <w:bCs/>
                    <w:sz w:val="24"/>
                  </w:rPr>
                </w:pPr>
                <w:r w:rsidRPr="00413AC9">
                  <w:rPr>
                    <w:sz w:val="24"/>
                  </w:rPr>
                  <w:t>E-mai</w:t>
                </w:r>
                <w:r>
                  <w:rPr>
                    <w:sz w:val="24"/>
                  </w:rPr>
                  <w:t>l</w:t>
                </w:r>
                <w:r w:rsidRPr="00413AC9">
                  <w:rPr>
                    <w:sz w:val="24"/>
                  </w:rPr>
                  <w:t xml:space="preserve">: </w:t>
                </w:r>
                <w:r>
                  <w:t>satish.phogat@coforge.com</w:t>
                </w:r>
              </w:p>
              <w:p w14:paraId="332FB5FB" w14:textId="2B270876" w:rsidR="00761526" w:rsidRPr="00413AC9" w:rsidRDefault="00761526" w:rsidP="00A92B24">
                <w:pPr>
                  <w:spacing w:after="0" w:line="240" w:lineRule="auto"/>
                  <w:rPr>
                    <w:sz w:val="24"/>
                  </w:rPr>
                </w:pPr>
                <w:r w:rsidRPr="00413AC9">
                  <w:rPr>
                    <w:sz w:val="24"/>
                  </w:rPr>
                  <w:t xml:space="preserve">Mob. No: </w:t>
                </w:r>
                <w:r>
                  <w:rPr>
                    <w:sz w:val="24"/>
                  </w:rPr>
                  <w:t>+91 9466605737</w:t>
                </w:r>
              </w:p>
              <w:p w14:paraId="4865206C" w14:textId="5611233D" w:rsidR="00761526" w:rsidRDefault="00761526" w:rsidP="00A92B24">
                <w:pPr>
                  <w:spacing w:after="0" w:line="240" w:lineRule="auto"/>
                  <w:rPr>
                    <w:sz w:val="24"/>
                  </w:rPr>
                </w:pPr>
                <w:r w:rsidRPr="00413AC9">
                  <w:rPr>
                    <w:sz w:val="24"/>
                  </w:rPr>
                  <w:t xml:space="preserve">Experience: </w:t>
                </w:r>
                <w:r>
                  <w:rPr>
                    <w:sz w:val="24"/>
                  </w:rPr>
                  <w:t>9</w:t>
                </w:r>
                <w:r w:rsidRPr="00413AC9">
                  <w:rPr>
                    <w:sz w:val="24"/>
                  </w:rPr>
                  <w:t xml:space="preserve"> years</w:t>
                </w:r>
              </w:p>
              <w:p w14:paraId="160FFC69" w14:textId="1DDE9297" w:rsidR="00761526" w:rsidRPr="0069300D" w:rsidRDefault="002C5B44" w:rsidP="00A92B24">
                <w:pPr>
                  <w:spacing w:after="0" w:line="240" w:lineRule="auto"/>
                </w:pPr>
                <w:r>
                  <w:rPr>
                    <w:sz w:val="24"/>
                  </w:rPr>
                  <w:t>Greater Noida, India</w:t>
                </w:r>
              </w:p>
            </w:sdtContent>
          </w:sdt>
        </w:tc>
      </w:tr>
    </w:tbl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9995"/>
      </w:tblGrid>
      <w:tr w:rsidR="00ED1E1E" w14:paraId="26C0A5F1" w14:textId="77777777" w:rsidTr="00A92B24">
        <w:tc>
          <w:tcPr>
            <w:tcW w:w="10440" w:type="dxa"/>
            <w:gridSpan w:val="2"/>
          </w:tcPr>
          <w:p w14:paraId="72439BE5" w14:textId="127B70E1" w:rsidR="004F2F32" w:rsidRPr="001F57F7" w:rsidRDefault="00000000" w:rsidP="00516E0C">
            <w:pPr>
              <w:pStyle w:val="Heading1"/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</w:pPr>
            <w:sdt>
              <w:sdtPr>
                <w:rPr>
                  <w:rFonts w:ascii="Anek Devanagari SemiBold" w:hAnsi="Anek Devanagari SemiBold" w:cs="Anek Devanagari SemiBold"/>
                  <w:color w:val="F15B40"/>
                  <w:sz w:val="28"/>
                  <w:szCs w:val="36"/>
                </w:rPr>
                <w:id w:val="401958542"/>
                <w:placeholder>
                  <w:docPart w:val="B9938BD4393D4DD2A138B47B8ACBC8FA"/>
                </w:placeholder>
                <w15:appearance w15:val="hidden"/>
              </w:sdtPr>
              <w:sdtContent>
                <w:r w:rsidR="00516E0C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 xml:space="preserve">  </w:t>
                </w:r>
                <w:r w:rsidR="009F1583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 xml:space="preserve"> </w:t>
                </w:r>
                <w:r w:rsidR="0069300D"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Professional Summary</w:t>
                </w:r>
              </w:sdtContent>
            </w:sdt>
            <w:r w:rsidR="00E342DA" w:rsidRPr="00482827"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  <w:t xml:space="preserve"> </w:t>
            </w:r>
          </w:p>
        </w:tc>
      </w:tr>
      <w:tr w:rsidR="00983B96" w14:paraId="66D3DE77" w14:textId="77777777" w:rsidTr="00A92B24">
        <w:tc>
          <w:tcPr>
            <w:tcW w:w="445" w:type="dxa"/>
          </w:tcPr>
          <w:p w14:paraId="47AACADE" w14:textId="5C40042A" w:rsidR="00983B96" w:rsidRDefault="00000000" w:rsidP="008B33BD">
            <w:sdt>
              <w:sdtPr>
                <w:id w:val="91420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bottom w:val="single" w:sz="8" w:space="0" w:color="E99D93" w:themeColor="accent6"/>
            </w:tcBorders>
          </w:tcPr>
          <w:p w14:paraId="7E3588F3" w14:textId="483886F6" w:rsidR="00983B96" w:rsidRPr="00482827" w:rsidRDefault="00B400AF" w:rsidP="000069FB">
            <w:r w:rsidRPr="00B400AF">
              <w:t xml:space="preserve">Overall, </w:t>
            </w:r>
            <w:r w:rsidR="008E48E8">
              <w:rPr>
                <w:b/>
                <w:bCs/>
              </w:rPr>
              <w:t>9</w:t>
            </w:r>
            <w:r w:rsidR="00EE3D43" w:rsidRPr="00482827">
              <w:t xml:space="preserve"> years of IT experience in </w:t>
            </w:r>
            <w:r w:rsidR="008E48E8">
              <w:t xml:space="preserve">Mobile App Development, Development of various iOS </w:t>
            </w:r>
            <w:r w:rsidR="00516E0C">
              <w:t>Apps (</w:t>
            </w:r>
            <w:r w:rsidR="008E48E8">
              <w:t xml:space="preserve">Native) </w:t>
            </w:r>
            <w:r w:rsidR="00EE3D43" w:rsidRPr="00482827">
              <w:t>using different tools and technologies.</w:t>
            </w:r>
          </w:p>
        </w:tc>
      </w:tr>
      <w:tr w:rsidR="00983B96" w14:paraId="1219FA57" w14:textId="77777777" w:rsidTr="00A92B24">
        <w:tc>
          <w:tcPr>
            <w:tcW w:w="445" w:type="dxa"/>
          </w:tcPr>
          <w:p w14:paraId="690A75BC" w14:textId="53FDF509" w:rsidR="00983B96" w:rsidRDefault="00000000" w:rsidP="008B33BD">
            <w:sdt>
              <w:sdtPr>
                <w:id w:val="20483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5153ACD3" w14:textId="5967AAA5" w:rsidR="00983B96" w:rsidRPr="00482827" w:rsidRDefault="008E48E8" w:rsidP="000069FB">
            <w:r>
              <w:rPr>
                <w:b/>
                <w:bCs/>
              </w:rPr>
              <w:t>4.5</w:t>
            </w:r>
            <w:r w:rsidR="00EE3D43" w:rsidRPr="00482827">
              <w:t xml:space="preserve"> years of experience with Coforge.</w:t>
            </w:r>
          </w:p>
        </w:tc>
      </w:tr>
      <w:tr w:rsidR="00983B96" w14:paraId="64CBE1E0" w14:textId="77777777" w:rsidTr="00A92B24">
        <w:tc>
          <w:tcPr>
            <w:tcW w:w="445" w:type="dxa"/>
          </w:tcPr>
          <w:p w14:paraId="09A58D5D" w14:textId="77777777" w:rsidR="00983B96" w:rsidRDefault="00000000" w:rsidP="008B33BD">
            <w:sdt>
              <w:sdtPr>
                <w:id w:val="38584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2F2CCD47" w14:textId="5B4DC82B" w:rsidR="00ED1E1E" w:rsidRPr="00482827" w:rsidRDefault="00EE3D43" w:rsidP="000069FB">
            <w:r w:rsidRPr="00482827">
              <w:t>Experience in product development</w:t>
            </w:r>
            <w:r w:rsidR="00761526">
              <w:t>, maintenance and bug fixing</w:t>
            </w:r>
          </w:p>
        </w:tc>
      </w:tr>
      <w:tr w:rsidR="00ED1E1E" w14:paraId="74CAD498" w14:textId="77777777" w:rsidTr="00A92B24">
        <w:tc>
          <w:tcPr>
            <w:tcW w:w="445" w:type="dxa"/>
          </w:tcPr>
          <w:p w14:paraId="7CA53A58" w14:textId="77777777" w:rsidR="00ED1E1E" w:rsidRDefault="00000000" w:rsidP="008B33BD">
            <w:sdt>
              <w:sdtPr>
                <w:id w:val="134382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69BC385A" w14:textId="25A3D70C" w:rsidR="00ED1E1E" w:rsidRPr="00482827" w:rsidRDefault="00EE3D43" w:rsidP="00EE3D43">
            <w:pPr>
              <w:spacing w:before="0" w:after="0" w:line="240" w:lineRule="auto"/>
              <w:jc w:val="both"/>
              <w:rPr>
                <w:b/>
                <w:bCs/>
              </w:rPr>
            </w:pPr>
            <w:r w:rsidRPr="00482827">
              <w:t>Experience in</w:t>
            </w:r>
            <w:r w:rsidR="008E48E8">
              <w:rPr>
                <w:b/>
                <w:bCs/>
              </w:rPr>
              <w:t xml:space="preserve"> Banking</w:t>
            </w:r>
            <w:r w:rsidRPr="00482827">
              <w:t xml:space="preserve">, </w:t>
            </w:r>
            <w:r w:rsidR="008E48E8">
              <w:rPr>
                <w:b/>
              </w:rPr>
              <w:t xml:space="preserve">Airline </w:t>
            </w:r>
            <w:r w:rsidRPr="00482827">
              <w:t xml:space="preserve">and </w:t>
            </w:r>
            <w:r w:rsidRPr="00482827">
              <w:rPr>
                <w:b/>
              </w:rPr>
              <w:t>HealthCare</w:t>
            </w:r>
            <w:r w:rsidR="00761526">
              <w:rPr>
                <w:b/>
              </w:rPr>
              <w:t xml:space="preserve"> </w:t>
            </w:r>
            <w:proofErr w:type="spellStart"/>
            <w:r w:rsidR="00761526">
              <w:rPr>
                <w:b/>
              </w:rPr>
              <w:t>etc</w:t>
            </w:r>
            <w:proofErr w:type="spellEnd"/>
            <w:r w:rsidRPr="00482827">
              <w:rPr>
                <w:b/>
              </w:rPr>
              <w:t xml:space="preserve"> </w:t>
            </w:r>
            <w:r w:rsidRPr="00482827">
              <w:t>domains.</w:t>
            </w:r>
          </w:p>
        </w:tc>
      </w:tr>
      <w:tr w:rsidR="00D92A4B" w14:paraId="48DD9306" w14:textId="77777777" w:rsidTr="00A92B24">
        <w:tc>
          <w:tcPr>
            <w:tcW w:w="445" w:type="dxa"/>
          </w:tcPr>
          <w:p w14:paraId="244ACDBF" w14:textId="77777777" w:rsidR="00D92A4B" w:rsidRDefault="00000000" w:rsidP="008B33BD">
            <w:pPr>
              <w:rPr>
                <w:rFonts w:ascii="MS Gothic" w:eastAsia="MS Gothic" w:hAnsi="MS Gothic"/>
              </w:rPr>
            </w:pPr>
            <w:sdt>
              <w:sdtPr>
                <w:id w:val="-1682421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64C3DC0C" w14:textId="1B43AB08" w:rsidR="00D92A4B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t xml:space="preserve">Expertise in using </w:t>
            </w:r>
            <w:r w:rsidR="008E48E8">
              <w:rPr>
                <w:b/>
              </w:rPr>
              <w:t xml:space="preserve">iOS Technology </w:t>
            </w:r>
            <w:r w:rsidRPr="00482827">
              <w:t>like</w:t>
            </w:r>
            <w:r w:rsidR="008E48E8">
              <w:rPr>
                <w:b/>
              </w:rPr>
              <w:t xml:space="preserve"> </w:t>
            </w:r>
            <w:proofErr w:type="spellStart"/>
            <w:r w:rsidR="008E48E8">
              <w:rPr>
                <w:b/>
              </w:rPr>
              <w:t>SwiftUI</w:t>
            </w:r>
            <w:proofErr w:type="spellEnd"/>
            <w:r w:rsidR="008E48E8">
              <w:rPr>
                <w:b/>
              </w:rPr>
              <w:t xml:space="preserve">, Swift, storyboard. </w:t>
            </w:r>
            <w:proofErr w:type="spellStart"/>
            <w:r w:rsidR="008E48E8">
              <w:rPr>
                <w:b/>
              </w:rPr>
              <w:t>xibs</w:t>
            </w:r>
            <w:proofErr w:type="spellEnd"/>
            <w:r w:rsidR="00482827" w:rsidRPr="00482827">
              <w:rPr>
                <w:b/>
              </w:rPr>
              <w:t>.</w:t>
            </w:r>
          </w:p>
        </w:tc>
      </w:tr>
      <w:tr w:rsidR="00D92A4B" w14:paraId="20E96AD1" w14:textId="77777777" w:rsidTr="00A92B24">
        <w:tc>
          <w:tcPr>
            <w:tcW w:w="445" w:type="dxa"/>
          </w:tcPr>
          <w:p w14:paraId="33D47078" w14:textId="77777777" w:rsidR="00D92A4B" w:rsidRDefault="00000000" w:rsidP="008B33BD">
            <w:pPr>
              <w:rPr>
                <w:rFonts w:ascii="MS Gothic" w:eastAsia="MS Gothic" w:hAnsi="MS Gothic"/>
              </w:rPr>
            </w:pPr>
            <w:sdt>
              <w:sdtPr>
                <w:id w:val="-94499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77EB820F" w14:textId="5261C914" w:rsidR="00D92A4B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t xml:space="preserve">Experience in </w:t>
            </w:r>
            <w:r w:rsidRPr="00482827">
              <w:rPr>
                <w:b/>
                <w:bCs/>
              </w:rPr>
              <w:t>AGILE</w:t>
            </w:r>
            <w:r w:rsidRPr="00482827">
              <w:t xml:space="preserve"> Methodology.</w:t>
            </w:r>
          </w:p>
        </w:tc>
      </w:tr>
      <w:tr w:rsidR="00EE3D43" w:rsidRPr="00635A59" w14:paraId="2B8969C7" w14:textId="77777777" w:rsidTr="00A92B24">
        <w:tc>
          <w:tcPr>
            <w:tcW w:w="445" w:type="dxa"/>
          </w:tcPr>
          <w:p w14:paraId="776D3580" w14:textId="77777777" w:rsidR="00EE3D43" w:rsidRDefault="00000000" w:rsidP="001C62FC">
            <w:pPr>
              <w:rPr>
                <w:rFonts w:ascii="MS Gothic" w:eastAsia="MS Gothic" w:hAnsi="MS Gothic"/>
              </w:rPr>
            </w:pPr>
            <w:sdt>
              <w:sdtPr>
                <w:id w:val="-151345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3D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33AA68F6" w14:textId="5A82837B" w:rsidR="00EE3D43" w:rsidRPr="00482827" w:rsidRDefault="00EE3D43" w:rsidP="00EE3D43">
            <w:pPr>
              <w:spacing w:before="0" w:after="0" w:line="240" w:lineRule="auto"/>
              <w:jc w:val="both"/>
              <w:rPr>
                <w:color w:val="333333"/>
                <w:sz w:val="18"/>
              </w:rPr>
            </w:pPr>
            <w:r w:rsidRPr="00482827">
              <w:t xml:space="preserve">Strong Experience with </w:t>
            </w:r>
            <w:r w:rsidRPr="00482827">
              <w:rPr>
                <w:b/>
              </w:rPr>
              <w:t>Object Oriented Programming Concepts (OOPS)</w:t>
            </w:r>
            <w:r w:rsidR="00482827" w:rsidRPr="00482827">
              <w:rPr>
                <w:b/>
              </w:rPr>
              <w:t>.</w:t>
            </w:r>
          </w:p>
        </w:tc>
      </w:tr>
      <w:tr w:rsidR="00EE3D43" w:rsidRPr="00635A59" w14:paraId="68C06D1D" w14:textId="77777777" w:rsidTr="00A92B24">
        <w:tc>
          <w:tcPr>
            <w:tcW w:w="445" w:type="dxa"/>
          </w:tcPr>
          <w:p w14:paraId="671F2E64" w14:textId="77777777" w:rsidR="00EE3D43" w:rsidRDefault="00000000" w:rsidP="001C62FC">
            <w:pPr>
              <w:rPr>
                <w:rFonts w:ascii="MS Gothic" w:eastAsia="MS Gothic" w:hAnsi="MS Gothic"/>
              </w:rPr>
            </w:pPr>
            <w:sdt>
              <w:sdtPr>
                <w:id w:val="-76114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3D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3243A93E" w14:textId="31D86F76" w:rsidR="00EE3D43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rPr>
                <w:shd w:val="clear" w:color="auto" w:fill="FFFFFF"/>
              </w:rPr>
              <w:t xml:space="preserve">Working experience of </w:t>
            </w:r>
            <w:r w:rsidR="008E48E8">
              <w:rPr>
                <w:b/>
                <w:shd w:val="clear" w:color="auto" w:fill="FFFFFF"/>
              </w:rPr>
              <w:t>MVVM</w:t>
            </w:r>
            <w:r w:rsidR="00BC6B5C">
              <w:rPr>
                <w:b/>
                <w:shd w:val="clear" w:color="auto" w:fill="FFFFFF"/>
              </w:rPr>
              <w:t xml:space="preserve"> </w:t>
            </w:r>
            <w:r w:rsidR="008E48E8">
              <w:rPr>
                <w:b/>
                <w:shd w:val="clear" w:color="auto" w:fill="FFFFFF"/>
              </w:rPr>
              <w:t>and MVC</w:t>
            </w:r>
            <w:r w:rsidRPr="00482827">
              <w:rPr>
                <w:b/>
                <w:shd w:val="clear" w:color="auto" w:fill="FFFFFF"/>
              </w:rPr>
              <w:t xml:space="preserve"> architecture</w:t>
            </w:r>
            <w:r w:rsidR="008E48E8">
              <w:rPr>
                <w:b/>
                <w:shd w:val="clear" w:color="auto" w:fill="FFFFFF"/>
              </w:rPr>
              <w:t>.</w:t>
            </w:r>
          </w:p>
        </w:tc>
      </w:tr>
      <w:tr w:rsidR="00482827" w:rsidRPr="00EE3D43" w14:paraId="760BF4B6" w14:textId="77777777" w:rsidTr="00A92B24">
        <w:tc>
          <w:tcPr>
            <w:tcW w:w="445" w:type="dxa"/>
          </w:tcPr>
          <w:p w14:paraId="7587116C" w14:textId="77777777" w:rsidR="00482827" w:rsidRDefault="00000000" w:rsidP="001C62FC">
            <w:pPr>
              <w:rPr>
                <w:rFonts w:ascii="MS Gothic" w:eastAsia="MS Gothic" w:hAnsi="MS Gothic"/>
              </w:rPr>
            </w:pPr>
            <w:sdt>
              <w:sdtPr>
                <w:id w:val="-29106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</w:tcPr>
          <w:p w14:paraId="59B4541E" w14:textId="111CB8A5" w:rsidR="00482827" w:rsidRPr="008E48E8" w:rsidRDefault="00482827" w:rsidP="008E48E8">
            <w:pPr>
              <w:spacing w:before="0" w:after="0" w:line="240" w:lineRule="auto"/>
              <w:jc w:val="both"/>
              <w:rPr>
                <w:b/>
                <w:bCs/>
              </w:rPr>
            </w:pPr>
            <w:r w:rsidRPr="00482827">
              <w:t xml:space="preserve">Experience with IDE tools </w:t>
            </w:r>
            <w:r w:rsidR="008E48E8">
              <w:rPr>
                <w:b/>
                <w:bCs/>
              </w:rPr>
              <w:t xml:space="preserve">Xcode, Terminal </w:t>
            </w:r>
            <w:r w:rsidRPr="00482827">
              <w:t>and with</w:t>
            </w:r>
            <w:r w:rsidRPr="00482827">
              <w:rPr>
                <w:b/>
                <w:bCs/>
              </w:rPr>
              <w:t xml:space="preserve"> </w:t>
            </w:r>
            <w:r w:rsidRPr="00482827">
              <w:t>version controls like</w:t>
            </w:r>
            <w:r w:rsidRPr="00482827">
              <w:rPr>
                <w:b/>
                <w:bCs/>
              </w:rPr>
              <w:t xml:space="preserve"> Git hub, </w:t>
            </w:r>
            <w:r w:rsidR="00B400AF" w:rsidRPr="00482827">
              <w:rPr>
                <w:b/>
                <w:bCs/>
              </w:rPr>
              <w:t>JIRA</w:t>
            </w:r>
            <w:r w:rsidR="008E48E8">
              <w:rPr>
                <w:b/>
                <w:bCs/>
              </w:rPr>
              <w:t>.</w:t>
            </w:r>
          </w:p>
        </w:tc>
      </w:tr>
    </w:tbl>
    <w:p w14:paraId="7E74E5FB" w14:textId="77777777" w:rsidR="00A92B24" w:rsidRDefault="00A92B24" w:rsidP="008B33BD">
      <w:pPr>
        <w:rPr>
          <w:rFonts w:ascii="Anek Devanagari SemiBold" w:eastAsiaTheme="majorEastAsia" w:hAnsi="Anek Devanagari SemiBold"/>
          <w:b/>
          <w:bCs/>
          <w:caps/>
          <w:color w:val="F15B40"/>
          <w:szCs w:val="36"/>
        </w:rPr>
      </w:pPr>
    </w:p>
    <w:p w14:paraId="39C660EC" w14:textId="65A7DAE6" w:rsidR="00482827" w:rsidRDefault="00482827" w:rsidP="00A92B24">
      <w:pPr>
        <w:ind w:left="-270" w:firstLine="270"/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  <w:r w:rsidRPr="00482827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>Technical Summary</w:t>
      </w:r>
    </w:p>
    <w:tbl>
      <w:tblPr>
        <w:tblStyle w:val="TableGridLight"/>
        <w:tblW w:w="5577" w:type="pct"/>
        <w:tblLook w:val="04A0" w:firstRow="1" w:lastRow="0" w:firstColumn="1" w:lastColumn="0" w:noHBand="0" w:noVBand="1"/>
      </w:tblPr>
      <w:tblGrid>
        <w:gridCol w:w="2198"/>
        <w:gridCol w:w="8231"/>
      </w:tblGrid>
      <w:tr w:rsidR="009E7834" w:rsidRPr="00130678" w14:paraId="3620B658" w14:textId="77777777" w:rsidTr="009E7834">
        <w:trPr>
          <w:trHeight w:val="378"/>
        </w:trPr>
        <w:tc>
          <w:tcPr>
            <w:tcW w:w="1054" w:type="pct"/>
          </w:tcPr>
          <w:p w14:paraId="2130E727" w14:textId="453903F6" w:rsidR="009E7834" w:rsidRPr="00130678" w:rsidRDefault="009E7834" w:rsidP="001C62FC">
            <w:pPr>
              <w:rPr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 xml:space="preserve">Technologies/ </w:t>
            </w:r>
            <w:r w:rsidR="00516E0C" w:rsidRPr="009E7834">
              <w:rPr>
                <w:b/>
                <w:szCs w:val="20"/>
                <w:lang w:val="fr-FR"/>
              </w:rPr>
              <w:t>Framework</w:t>
            </w:r>
          </w:p>
        </w:tc>
        <w:tc>
          <w:tcPr>
            <w:tcW w:w="3946" w:type="pct"/>
          </w:tcPr>
          <w:p w14:paraId="6C2081CE" w14:textId="28B52BD7" w:rsidR="009E7834" w:rsidRPr="00761526" w:rsidRDefault="008E48E8" w:rsidP="001C62FC">
            <w:pPr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</w:pPr>
            <w:proofErr w:type="spellStart"/>
            <w:r w:rsidRP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>Swift</w:t>
            </w:r>
            <w:r w:rsid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>UI</w:t>
            </w:r>
            <w:proofErr w:type="spellEnd"/>
            <w:r w:rsid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>,</w:t>
            </w:r>
            <w:r w:rsidRP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 xml:space="preserve"> Swift</w:t>
            </w:r>
            <w:r w:rsid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>, iOS</w:t>
            </w:r>
          </w:p>
        </w:tc>
      </w:tr>
      <w:tr w:rsidR="009E7834" w:rsidRPr="00130678" w14:paraId="5F955246" w14:textId="77777777" w:rsidTr="009E7834">
        <w:trPr>
          <w:trHeight w:val="378"/>
        </w:trPr>
        <w:tc>
          <w:tcPr>
            <w:tcW w:w="1054" w:type="pct"/>
            <w:shd w:val="clear" w:color="auto" w:fill="F2F2F2" w:themeFill="background1" w:themeFillShade="F2"/>
          </w:tcPr>
          <w:p w14:paraId="20002736" w14:textId="0A94F037" w:rsidR="009E7834" w:rsidRPr="00130678" w:rsidRDefault="009E7834" w:rsidP="001C62FC">
            <w:pPr>
              <w:rPr>
                <w:b/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>Domain/</w:t>
            </w:r>
            <w:r w:rsidR="00516E0C" w:rsidRPr="009E7834">
              <w:rPr>
                <w:b/>
                <w:szCs w:val="20"/>
                <w:lang w:val="fr-FR"/>
              </w:rPr>
              <w:t>Industries</w:t>
            </w:r>
            <w:r w:rsidRPr="00130678">
              <w:rPr>
                <w:b/>
                <w:szCs w:val="20"/>
              </w:rPr>
              <w:t xml:space="preserve"> </w:t>
            </w:r>
          </w:p>
        </w:tc>
        <w:tc>
          <w:tcPr>
            <w:tcW w:w="3946" w:type="pct"/>
            <w:shd w:val="clear" w:color="auto" w:fill="F2F2F2" w:themeFill="background1" w:themeFillShade="F2"/>
          </w:tcPr>
          <w:p w14:paraId="40ED02E8" w14:textId="117090F0" w:rsidR="009E7834" w:rsidRPr="00761526" w:rsidRDefault="008E48E8" w:rsidP="001C62FC">
            <w:pPr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</w:pPr>
            <w:r w:rsidRPr="00761526">
              <w:rPr>
                <w:rFonts w:ascii="Anek Devanagari" w:hAnsi="Anek Devanagari" w:cs="Anek Devanagari"/>
                <w:b/>
                <w:bCs/>
                <w:szCs w:val="20"/>
                <w:lang w:val="fr-FR"/>
              </w:rPr>
              <w:t>iOS(native)</w:t>
            </w:r>
          </w:p>
        </w:tc>
      </w:tr>
      <w:tr w:rsidR="009E7834" w:rsidRPr="00130678" w14:paraId="753CBC76" w14:textId="77777777" w:rsidTr="009E7834">
        <w:trPr>
          <w:trHeight w:val="354"/>
        </w:trPr>
        <w:tc>
          <w:tcPr>
            <w:tcW w:w="1054" w:type="pct"/>
          </w:tcPr>
          <w:p w14:paraId="7E823904" w14:textId="3C646017" w:rsidR="009E7834" w:rsidRPr="00130678" w:rsidRDefault="009E7834" w:rsidP="001C62FC">
            <w:pPr>
              <w:rPr>
                <w:b/>
                <w:szCs w:val="20"/>
              </w:rPr>
            </w:pPr>
            <w:r w:rsidRPr="00115405">
              <w:rPr>
                <w:b/>
                <w:lang w:val="en-IN" w:eastAsia="en-IN"/>
              </w:rPr>
              <w:t>Build Tools</w:t>
            </w:r>
            <w:r w:rsidR="00A403CF">
              <w:rPr>
                <w:b/>
                <w:lang w:val="en-IN" w:eastAsia="en-IN"/>
              </w:rPr>
              <w:t xml:space="preserve">, </w:t>
            </w:r>
            <w:r w:rsidR="00A403CF" w:rsidRPr="00115405">
              <w:rPr>
                <w:b/>
                <w:lang w:val="en-IN" w:eastAsia="en-IN"/>
              </w:rPr>
              <w:t>I</w:t>
            </w:r>
            <w:r w:rsidR="00A403CF">
              <w:rPr>
                <w:b/>
                <w:lang w:val="en-IN" w:eastAsia="en-IN"/>
              </w:rPr>
              <w:t>DE</w:t>
            </w:r>
          </w:p>
        </w:tc>
        <w:tc>
          <w:tcPr>
            <w:tcW w:w="3946" w:type="pct"/>
          </w:tcPr>
          <w:p w14:paraId="64D25CBD" w14:textId="10A9C543" w:rsidR="009E7834" w:rsidRPr="00761526" w:rsidRDefault="008E48E8" w:rsidP="001C62FC">
            <w:pPr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</w:pPr>
            <w:bookmarkStart w:id="0" w:name="OLE_LINK1"/>
            <w:r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>Xcode</w:t>
            </w:r>
            <w:bookmarkEnd w:id="0"/>
            <w:r w:rsidR="00A403CF"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 xml:space="preserve">, Terminal </w:t>
            </w:r>
          </w:p>
        </w:tc>
      </w:tr>
      <w:tr w:rsidR="009E7834" w14:paraId="67A0720B" w14:textId="77777777" w:rsidTr="009E7834">
        <w:tc>
          <w:tcPr>
            <w:tcW w:w="1054" w:type="pct"/>
          </w:tcPr>
          <w:p w14:paraId="3162A3C2" w14:textId="1A84DD81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Databases</w:t>
            </w:r>
          </w:p>
        </w:tc>
        <w:tc>
          <w:tcPr>
            <w:tcW w:w="3946" w:type="pct"/>
          </w:tcPr>
          <w:p w14:paraId="30311FDF" w14:textId="5B12134A" w:rsidR="009E7834" w:rsidRPr="00761526" w:rsidRDefault="00A403CF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  <w:bookmarkStart w:id="1" w:name="OLE_LINK2"/>
            <w:r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 xml:space="preserve">Realm, </w:t>
            </w:r>
            <w:bookmarkEnd w:id="1"/>
            <w:r w:rsidR="00516E0C"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>Core Data</w:t>
            </w:r>
          </w:p>
        </w:tc>
      </w:tr>
      <w:tr w:rsidR="009E7834" w14:paraId="376107DB" w14:textId="77777777" w:rsidTr="009E7834">
        <w:tc>
          <w:tcPr>
            <w:tcW w:w="1054" w:type="pct"/>
          </w:tcPr>
          <w:p w14:paraId="11440D81" w14:textId="2FF05119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Version Control</w:t>
            </w:r>
          </w:p>
        </w:tc>
        <w:tc>
          <w:tcPr>
            <w:tcW w:w="3946" w:type="pct"/>
          </w:tcPr>
          <w:p w14:paraId="7AC6CADA" w14:textId="7B79543D" w:rsidR="009E7834" w:rsidRPr="00761526" w:rsidRDefault="00A403CF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  <w:bookmarkStart w:id="2" w:name="OLE_LINK4"/>
            <w:r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>Terminal</w:t>
            </w:r>
            <w:bookmarkEnd w:id="2"/>
          </w:p>
        </w:tc>
      </w:tr>
      <w:tr w:rsidR="009E7834" w14:paraId="24A7BDC7" w14:textId="77777777" w:rsidTr="009E7834">
        <w:tc>
          <w:tcPr>
            <w:tcW w:w="1054" w:type="pct"/>
          </w:tcPr>
          <w:p w14:paraId="6FA772E9" w14:textId="312CCE43" w:rsidR="009E7834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Operating Systems</w:t>
            </w:r>
          </w:p>
          <w:p w14:paraId="6FEB0298" w14:textId="77777777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</w:p>
        </w:tc>
        <w:tc>
          <w:tcPr>
            <w:tcW w:w="3946" w:type="pct"/>
          </w:tcPr>
          <w:p w14:paraId="25CF817F" w14:textId="749AAC2A" w:rsidR="009E7834" w:rsidRPr="00761526" w:rsidRDefault="00A403CF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  <w:r w:rsidRPr="00761526">
              <w:rPr>
                <w:rFonts w:ascii="Anek Devanagari" w:hAnsi="Anek Devanagari" w:cs="Anek Devanagari"/>
                <w:b/>
                <w:bCs/>
                <w:color w:val="000000"/>
                <w:szCs w:val="20"/>
              </w:rPr>
              <w:t>MacOS</w:t>
            </w:r>
          </w:p>
        </w:tc>
      </w:tr>
      <w:tr w:rsidR="004F2F32" w14:paraId="60F62388" w14:textId="77777777" w:rsidTr="009E7834">
        <w:tc>
          <w:tcPr>
            <w:tcW w:w="1054" w:type="pct"/>
          </w:tcPr>
          <w:p w14:paraId="4C603986" w14:textId="3824A38B" w:rsidR="004F2F32" w:rsidRPr="001F57F7" w:rsidRDefault="009E7834" w:rsidP="001F57F7">
            <w:pPr>
              <w:rPr>
                <w:bCs/>
                <w:caps/>
                <w:szCs w:val="20"/>
                <w:lang w:val="fr-FR"/>
              </w:rPr>
            </w:pPr>
            <w:r w:rsidRPr="00115405">
              <w:rPr>
                <w:b/>
                <w:lang w:val="en-IN" w:eastAsia="en-IN"/>
              </w:rPr>
              <w:t>Software Methodologies</w:t>
            </w:r>
          </w:p>
        </w:tc>
        <w:tc>
          <w:tcPr>
            <w:tcW w:w="3946" w:type="pct"/>
          </w:tcPr>
          <w:p w14:paraId="228B9C41" w14:textId="2FF53A7F" w:rsidR="004F2F32" w:rsidRPr="001F57F7" w:rsidRDefault="00BC6B5C" w:rsidP="001F57F7">
            <w:pPr>
              <w:rPr>
                <w:bCs/>
                <w:caps/>
                <w:szCs w:val="20"/>
                <w:lang w:val="fr-FR"/>
              </w:rPr>
            </w:pPr>
            <w:r w:rsidRPr="00BC6B5C">
              <w:rPr>
                <w:b/>
                <w:caps/>
                <w:szCs w:val="20"/>
                <w:lang w:val="fr-FR"/>
              </w:rPr>
              <w:t>Agile</w:t>
            </w:r>
          </w:p>
        </w:tc>
      </w:tr>
    </w:tbl>
    <w:p w14:paraId="2B21407B" w14:textId="77777777" w:rsidR="00482827" w:rsidRDefault="00482827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</w:p>
    <w:sdt>
      <w:sdtPr>
        <w:rPr>
          <w:rFonts w:ascii="Anek Devanagari SemiBold" w:hAnsi="Anek Devanagari SemiBold" w:cs="Anek Devanagari SemiBold"/>
          <w:color w:val="F15B40"/>
          <w:sz w:val="28"/>
          <w:szCs w:val="36"/>
        </w:rPr>
        <w:id w:val="-1173798385"/>
        <w:placeholder>
          <w:docPart w:val="C84AE14595654AF0B8C8EB95E5AC8F30"/>
        </w:placeholder>
        <w15:appearance w15:val="hidden"/>
      </w:sdtPr>
      <w:sdtEndPr>
        <w:rPr>
          <w:rFonts w:eastAsiaTheme="majorEastAsia"/>
          <w:b/>
          <w:bCs/>
          <w:caps/>
          <w:spacing w:val="20"/>
        </w:rPr>
      </w:sdtEndPr>
      <w:sdtContent>
        <w:p w14:paraId="71368807" w14:textId="77777777" w:rsidR="001F57F7" w:rsidRDefault="00130678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  <w:r w:rsidRPr="00130678"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  <w:t>Client / Project Details</w:t>
          </w: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1F57F7" w:rsidRPr="00130678" w14:paraId="175212B0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3417C551" w14:textId="2844FFD1" w:rsidR="001F57F7" w:rsidRPr="00130678" w:rsidRDefault="001F57F7" w:rsidP="001C62FC">
                <w:pPr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  <w:r w:rsidR="00175650">
                  <w:rPr>
                    <w:b/>
                    <w:szCs w:val="20"/>
                    <w:lang w:val="fr-FR"/>
                  </w:rPr>
                  <w:t xml:space="preserve"> Spirit </w:t>
                </w:r>
                <w:r w:rsidR="00516E0C">
                  <w:rPr>
                    <w:b/>
                    <w:szCs w:val="20"/>
                    <w:lang w:val="fr-FR"/>
                  </w:rPr>
                  <w:t>Airlines</w:t>
                </w:r>
              </w:p>
            </w:tc>
            <w:tc>
              <w:tcPr>
                <w:tcW w:w="2444" w:type="pct"/>
              </w:tcPr>
              <w:p w14:paraId="0EF99191" w14:textId="79B4A3A4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 xml:space="preserve">Duration : </w:t>
                </w:r>
                <w:r w:rsidR="005C59F8">
                  <w:rPr>
                    <w:bCs/>
                    <w:szCs w:val="20"/>
                    <w:lang w:val="fr-FR"/>
                  </w:rPr>
                  <w:t>07-23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 w:rsidR="005C59F8">
                  <w:rPr>
                    <w:bCs/>
                    <w:szCs w:val="20"/>
                    <w:lang w:val="fr-FR"/>
                  </w:rPr>
                  <w:t>02-26</w:t>
                </w:r>
              </w:p>
            </w:tc>
          </w:tr>
          <w:tr w:rsidR="001F57F7" w:rsidRPr="00130678" w14:paraId="3073D473" w14:textId="77777777" w:rsidTr="001C62FC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2A3A774" w14:textId="77777777" w:rsidR="001F57F7" w:rsidRPr="00130678" w:rsidRDefault="001F57F7" w:rsidP="001C62FC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1B5BEBDA" w14:textId="11226402" w:rsidR="001F57F7" w:rsidRPr="00130678" w:rsidRDefault="00DE0AD9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30</w:t>
                </w:r>
              </w:p>
            </w:tc>
          </w:tr>
          <w:tr w:rsidR="001F57F7" w:rsidRPr="00130678" w14:paraId="04018D9B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6AA19D7" w14:textId="77777777" w:rsidR="001F57F7" w:rsidRPr="00130678" w:rsidRDefault="001F57F7" w:rsidP="001C62FC">
                <w:pPr>
                  <w:rPr>
                    <w:b/>
                    <w:szCs w:val="20"/>
                    <w:lang w:val="fr-FR"/>
                  </w:rPr>
                </w:pPr>
                <w:bookmarkStart w:id="3" w:name="_Hlk222411753"/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26AE33AF" w14:textId="64F65332" w:rsidR="001F57F7" w:rsidRPr="00130678" w:rsidRDefault="00DE0AD9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iOS, SWIFTUI, SWIFT</w:t>
                </w:r>
              </w:p>
            </w:tc>
          </w:tr>
          <w:tr w:rsidR="001F57F7" w:rsidRPr="00130678" w14:paraId="343C7D00" w14:textId="77777777" w:rsidTr="001C62FC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AA21C4B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bookmarkStart w:id="4" w:name="_Hlk222411760"/>
                <w:bookmarkEnd w:id="3"/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482450CC" w14:textId="27F727B9" w:rsidR="001F57F7" w:rsidRPr="00130678" w:rsidRDefault="00DE0AD9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Senior Software Engineer</w:t>
                </w:r>
              </w:p>
            </w:tc>
          </w:tr>
          <w:bookmarkEnd w:id="4"/>
          <w:tr w:rsidR="001F57F7" w:rsidRPr="00130678" w14:paraId="57A6E22F" w14:textId="77777777" w:rsidTr="00204C9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311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F942924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41FB1023" w14:textId="02EF3889" w:rsidR="001F57F7" w:rsidRPr="00130678" w:rsidRDefault="00204C91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t xml:space="preserve">The </w:t>
                </w:r>
                <w:r>
                  <w:rPr>
                    <w:rStyle w:val="Strong"/>
                  </w:rPr>
                  <w:t>Spirit Airlines iOS app</w:t>
                </w:r>
                <w:r>
                  <w:t xml:space="preserve"> lets you </w:t>
                </w:r>
                <w:r>
                  <w:rPr>
                    <w:rStyle w:val="Strong"/>
                  </w:rPr>
                  <w:t>book and manage flights, check in, access mobile boarding passes, and get real-time flight updates</w:t>
                </w:r>
                <w:r>
                  <w:t xml:space="preserve"> right on your iPhone. It also lets you </w:t>
                </w:r>
                <w:r>
                  <w:rPr>
                    <w:rStyle w:val="Strong"/>
                  </w:rPr>
                  <w:t>modify seats, add extras like bags, and track your Free Spirit rewards</w:t>
                </w:r>
                <w:r>
                  <w:t xml:space="preserve"> conveniently in one place</w:t>
                </w:r>
              </w:p>
            </w:tc>
          </w:tr>
          <w:tr w:rsidR="001F57F7" w:rsidRPr="00130678" w14:paraId="13CB2A1D" w14:textId="77777777" w:rsidTr="001C62FC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8400C40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0C22D1AA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2ED21524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4C81CA43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6FCA2BCA" w14:textId="2D71D3E9" w:rsidR="00DE0AD9" w:rsidRDefault="00DE0AD9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bookmarkStart w:id="5" w:name="OLE_LINK10"/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73F550FB" w14:textId="1B4E248B" w:rsidR="001F57F7" w:rsidRPr="00130678" w:rsidRDefault="00DE0AD9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</w:t>
                </w:r>
                <w:bookmarkStart w:id="6" w:name="OLE_LINK5"/>
                <w:r>
                  <w:rPr>
                    <w:rFonts w:ascii="Anek Devanagari" w:hAnsi="Anek Devanagari" w:cs="Anek Devanagari"/>
                    <w:szCs w:val="20"/>
                  </w:rPr>
                  <w:t xml:space="preserve"> of new feature</w:t>
                </w:r>
                <w:bookmarkEnd w:id="6"/>
              </w:p>
              <w:p w14:paraId="2530A898" w14:textId="57AEE06C" w:rsidR="001F57F7" w:rsidRPr="00130678" w:rsidRDefault="00DE0AD9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Maintenance of new feature</w:t>
                </w:r>
              </w:p>
              <w:p w14:paraId="56C088FD" w14:textId="496EB56F" w:rsidR="001F57F7" w:rsidRPr="00130678" w:rsidRDefault="00DE0AD9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Quality assurance of App</w:t>
                </w:r>
              </w:p>
              <w:bookmarkEnd w:id="5"/>
              <w:p w14:paraId="33542D79" w14:textId="77777777" w:rsidR="001F57F7" w:rsidRDefault="001F57F7" w:rsidP="001C62FC">
                <w:pPr>
                  <w:pStyle w:val="ListParagraph"/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  <w:p w14:paraId="3F615373" w14:textId="77777777" w:rsidR="001F57F7" w:rsidRPr="001F57F7" w:rsidRDefault="001F57F7" w:rsidP="001C62FC">
                <w:pPr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</w:tc>
          </w:tr>
        </w:tbl>
        <w:p w14:paraId="40ECA821" w14:textId="272FD621" w:rsidR="00130678" w:rsidRDefault="00130678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  <w:bookmarkStart w:id="7" w:name="OLE_LINK12"/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1F57F7" w:rsidRPr="00130678" w14:paraId="5BA7B381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03FBC5E1" w14:textId="79413A7B" w:rsidR="001F57F7" w:rsidRPr="00130678" w:rsidRDefault="001F57F7" w:rsidP="001C62FC">
                <w:pPr>
                  <w:rPr>
                    <w:color w:val="FFFFFF" w:themeColor="background1"/>
                    <w:szCs w:val="20"/>
                  </w:rPr>
                </w:pPr>
                <w:bookmarkStart w:id="8" w:name="OLE_LINK11"/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  <w:r w:rsidR="00DE0AD9">
                  <w:rPr>
                    <w:b/>
                    <w:szCs w:val="20"/>
                    <w:lang w:val="fr-FR"/>
                  </w:rPr>
                  <w:t xml:space="preserve"> </w:t>
                </w:r>
                <w:bookmarkStart w:id="9" w:name="OLE_LINK16"/>
                <w:r w:rsidR="00DE0AD9">
                  <w:rPr>
                    <w:b/>
                    <w:szCs w:val="20"/>
                    <w:lang w:val="fr-FR"/>
                  </w:rPr>
                  <w:t>HSBC App</w:t>
                </w:r>
                <w:bookmarkEnd w:id="9"/>
              </w:p>
            </w:tc>
            <w:tc>
              <w:tcPr>
                <w:tcW w:w="2444" w:type="pct"/>
              </w:tcPr>
              <w:p w14:paraId="6CE300EF" w14:textId="5C0ACFF3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Duration :</w:t>
                </w:r>
                <w:r w:rsidR="005C59F8">
                  <w:rPr>
                    <w:bCs/>
                    <w:szCs w:val="20"/>
                    <w:lang w:val="fr-FR"/>
                  </w:rPr>
                  <w:t xml:space="preserve"> 10-21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 w:rsidR="005C59F8">
                  <w:rPr>
                    <w:bCs/>
                    <w:szCs w:val="20"/>
                    <w:lang w:val="fr-FR"/>
                  </w:rPr>
                  <w:t>05-23</w:t>
                </w:r>
              </w:p>
            </w:tc>
          </w:tr>
          <w:tr w:rsidR="001F57F7" w:rsidRPr="00130678" w14:paraId="3359C2BD" w14:textId="77777777" w:rsidTr="001C62FC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B9E3E3E" w14:textId="77777777" w:rsidR="001F57F7" w:rsidRPr="00130678" w:rsidRDefault="001F57F7" w:rsidP="001C62FC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10C6BD53" w14:textId="4021CB38" w:rsidR="001F57F7" w:rsidRPr="00130678" w:rsidRDefault="00DE0AD9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35</w:t>
                </w:r>
              </w:p>
            </w:tc>
          </w:tr>
          <w:tr w:rsidR="00DE0AD9" w:rsidRPr="00130678" w14:paraId="0025A7FC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15909F3C" w14:textId="77777777" w:rsidR="00DE0AD9" w:rsidRPr="00130678" w:rsidRDefault="00DE0AD9" w:rsidP="00DE0AD9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68397AB7" w14:textId="20C49BB8" w:rsidR="00DE0AD9" w:rsidRPr="00130678" w:rsidRDefault="00DE0AD9" w:rsidP="00DE0AD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iOS, SWIFTUI, SWIFT</w:t>
                </w:r>
              </w:p>
            </w:tc>
          </w:tr>
          <w:tr w:rsidR="00DE0AD9" w:rsidRPr="00130678" w14:paraId="4ACCCDF7" w14:textId="77777777" w:rsidTr="001C62FC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FAA186F" w14:textId="77777777" w:rsidR="00DE0AD9" w:rsidRPr="00130678" w:rsidRDefault="00DE0AD9" w:rsidP="00DE0AD9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7B782267" w14:textId="165F2221" w:rsidR="00DE0AD9" w:rsidRPr="00130678" w:rsidRDefault="00DE0AD9" w:rsidP="00DE0A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Senior Software Engineer</w:t>
                </w:r>
              </w:p>
            </w:tc>
          </w:tr>
          <w:tr w:rsidR="00DE0AD9" w:rsidRPr="00130678" w14:paraId="194EF95C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2E066302" w14:textId="77777777" w:rsidR="00DE0AD9" w:rsidRPr="00130678" w:rsidRDefault="00DE0AD9" w:rsidP="00DE0AD9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46111B3E" w14:textId="642F6CD8" w:rsidR="00DE0AD9" w:rsidRPr="00130678" w:rsidRDefault="00204C91" w:rsidP="00DE0AD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t xml:space="preserve">The </w:t>
                </w:r>
                <w:r>
                  <w:rPr>
                    <w:rStyle w:val="Strong"/>
                  </w:rPr>
                  <w:t>HSBC credit card iOS app</w:t>
                </w:r>
                <w:r>
                  <w:t xml:space="preserve"> lets you </w:t>
                </w:r>
                <w:r>
                  <w:rPr>
                    <w:rStyle w:val="Strong"/>
                  </w:rPr>
                  <w:t>securely view and manage your card account, check transactions, pay bills, and access card services like activation, statements, rewards, and in-app notifications</w:t>
                </w:r>
                <w:r>
                  <w:t xml:space="preserve"> right from your iPhone.</w:t>
                </w:r>
              </w:p>
            </w:tc>
          </w:tr>
          <w:tr w:rsidR="00DE0AD9" w:rsidRPr="00130678" w14:paraId="28C15A9B" w14:textId="77777777" w:rsidTr="001C62FC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5C0FE1D" w14:textId="77777777" w:rsidR="00DE0AD9" w:rsidRDefault="00DE0AD9" w:rsidP="00DE0AD9">
                <w:pPr>
                  <w:jc w:val="both"/>
                  <w:rPr>
                    <w:b/>
                    <w:szCs w:val="20"/>
                  </w:rPr>
                </w:pPr>
              </w:p>
              <w:p w14:paraId="57E16125" w14:textId="77777777" w:rsidR="00DE0AD9" w:rsidRDefault="00DE0AD9" w:rsidP="00DE0AD9">
                <w:pPr>
                  <w:jc w:val="both"/>
                  <w:rPr>
                    <w:b/>
                    <w:szCs w:val="20"/>
                  </w:rPr>
                </w:pPr>
              </w:p>
              <w:p w14:paraId="7C58B4A2" w14:textId="77777777" w:rsidR="00DE0AD9" w:rsidRPr="00130678" w:rsidRDefault="00DE0AD9" w:rsidP="00DE0AD9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7216B624" w14:textId="77777777" w:rsidR="00DE0AD9" w:rsidRPr="00130678" w:rsidRDefault="00DE0AD9" w:rsidP="00DE0AD9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7D7C9A8E" w14:textId="77777777" w:rsidR="00DE0AD9" w:rsidRDefault="00DE0AD9" w:rsidP="00DE0AD9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30423285" w14:textId="77777777" w:rsidR="00DE0AD9" w:rsidRPr="00130678" w:rsidRDefault="00DE0AD9" w:rsidP="00DE0AD9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 of new feature</w:t>
                </w:r>
              </w:p>
              <w:p w14:paraId="7698F899" w14:textId="77777777" w:rsidR="00DE0AD9" w:rsidRPr="00130678" w:rsidRDefault="00DE0AD9" w:rsidP="00DE0AD9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Maintenance of new feature</w:t>
                </w:r>
              </w:p>
              <w:p w14:paraId="3B9D9DF4" w14:textId="15C3324C" w:rsidR="00DE0AD9" w:rsidRPr="00DE0AD9" w:rsidRDefault="00DE0AD9" w:rsidP="00DE0AD9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Quality assurance of App</w:t>
                </w:r>
              </w:p>
            </w:tc>
          </w:tr>
          <w:bookmarkEnd w:id="8"/>
        </w:tbl>
        <w:p w14:paraId="3E0F0289" w14:textId="77777777" w:rsidR="001F57F7" w:rsidRDefault="001F57F7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bookmarkEnd w:id="7"/>
        <w:p w14:paraId="2FD9BAEC" w14:textId="76583374" w:rsidR="009B588E" w:rsidRDefault="009B588E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6B192029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309F0ACC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74E9C52F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48517DB7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430D65" w:rsidRPr="00130678" w14:paraId="4AD992E1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3DF3AACC" w14:textId="48F34CEA" w:rsidR="00430D65" w:rsidRPr="00130678" w:rsidRDefault="00430D65" w:rsidP="00C20157">
                <w:pPr>
                  <w:rPr>
                    <w:color w:val="FFFFFF" w:themeColor="background1"/>
                    <w:szCs w:val="20"/>
                  </w:rPr>
                </w:pPr>
                <w:bookmarkStart w:id="10" w:name="OLE_LINK13"/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  <w:r>
                  <w:rPr>
                    <w:b/>
                    <w:szCs w:val="20"/>
                    <w:lang w:val="fr-FR"/>
                  </w:rPr>
                  <w:t xml:space="preserve"> </w:t>
                </w:r>
                <w:bookmarkStart w:id="11" w:name="OLE_LINK17"/>
                <w:r>
                  <w:rPr>
                    <w:b/>
                    <w:szCs w:val="20"/>
                    <w:lang w:val="fr-FR"/>
                  </w:rPr>
                  <w:t>FMC INDIA FARMER APP</w:t>
                </w:r>
                <w:bookmarkEnd w:id="11"/>
              </w:p>
            </w:tc>
            <w:tc>
              <w:tcPr>
                <w:tcW w:w="2444" w:type="pct"/>
              </w:tcPr>
              <w:p w14:paraId="47EC2F26" w14:textId="2F4E5428" w:rsidR="00430D65" w:rsidRPr="00130678" w:rsidRDefault="00430D65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Duration :</w:t>
                </w:r>
                <w:r>
                  <w:rPr>
                    <w:bCs/>
                    <w:szCs w:val="20"/>
                    <w:lang w:val="fr-FR"/>
                  </w:rPr>
                  <w:t xml:space="preserve"> 11-20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>
                  <w:rPr>
                    <w:bCs/>
                    <w:szCs w:val="20"/>
                    <w:lang w:val="fr-FR"/>
                  </w:rPr>
                  <w:t>09-21</w:t>
                </w:r>
              </w:p>
            </w:tc>
          </w:tr>
          <w:tr w:rsidR="00430D65" w:rsidRPr="00130678" w14:paraId="48900CFD" w14:textId="77777777" w:rsidTr="00C2015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17E4A5EC" w14:textId="77777777" w:rsidR="00430D65" w:rsidRPr="00130678" w:rsidRDefault="00430D65" w:rsidP="00C20157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39BDFC97" w14:textId="58276E32" w:rsidR="00430D65" w:rsidRPr="00130678" w:rsidRDefault="00733F04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3</w:t>
                </w:r>
                <w:r w:rsidR="00430D65">
                  <w:rPr>
                    <w:rFonts w:ascii="Anek Devanagari" w:hAnsi="Anek Devanagari" w:cs="Anek Devanagari"/>
                    <w:szCs w:val="20"/>
                    <w:lang w:val="fr-FR"/>
                  </w:rPr>
                  <w:t>0</w:t>
                </w:r>
              </w:p>
            </w:tc>
          </w:tr>
          <w:tr w:rsidR="00430D65" w:rsidRPr="00130678" w14:paraId="37F8BE1C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594F2179" w14:textId="77777777" w:rsidR="00430D65" w:rsidRPr="00130678" w:rsidRDefault="00430D65" w:rsidP="00C20157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4BC3F772" w14:textId="1B1528D1" w:rsidR="00430D65" w:rsidRPr="00130678" w:rsidRDefault="00430D65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iOS, SWIFT</w:t>
                </w:r>
              </w:p>
            </w:tc>
          </w:tr>
          <w:tr w:rsidR="00430D65" w:rsidRPr="00130678" w14:paraId="7C9D5C99" w14:textId="77777777" w:rsidTr="00C2015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5CA20F03" w14:textId="77777777" w:rsidR="00430D65" w:rsidRPr="00130678" w:rsidRDefault="00430D65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5026D3EF" w14:textId="7BC5058C" w:rsidR="00430D65" w:rsidRPr="00130678" w:rsidRDefault="00430D65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Software Engineer</w:t>
                </w:r>
              </w:p>
            </w:tc>
          </w:tr>
          <w:tr w:rsidR="00430D65" w:rsidRPr="00130678" w14:paraId="55B06186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BF6658C" w14:textId="77777777" w:rsidR="00430D65" w:rsidRPr="00130678" w:rsidRDefault="00430D65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76A29162" w14:textId="2FA88A14" w:rsidR="00430D65" w:rsidRPr="00130678" w:rsidRDefault="00204C91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t xml:space="preserve">The </w:t>
                </w:r>
                <w:r>
                  <w:rPr>
                    <w:rStyle w:val="Strong"/>
                  </w:rPr>
                  <w:t>FMC India Farmer iOS app</w:t>
                </w:r>
                <w:r>
                  <w:t xml:space="preserve"> is a mobile tool for Indian farmers that provides crop-related information and supports access to farming insights and services to help plan and manage crop care more effectively.</w:t>
                </w:r>
              </w:p>
            </w:tc>
          </w:tr>
          <w:tr w:rsidR="00430D65" w:rsidRPr="00130678" w14:paraId="0813976B" w14:textId="77777777" w:rsidTr="00C20157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A9A345C" w14:textId="77777777" w:rsidR="00430D65" w:rsidRDefault="00430D65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38D78FBB" w14:textId="77777777" w:rsidR="00430D65" w:rsidRDefault="00430D65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40B1B866" w14:textId="77777777" w:rsidR="00430D65" w:rsidRPr="00130678" w:rsidRDefault="00430D65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7CFBF51F" w14:textId="77777777" w:rsidR="00430D65" w:rsidRPr="00130678" w:rsidRDefault="00430D65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68F79ED2" w14:textId="77777777" w:rsidR="00430D65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7E94C22A" w14:textId="3E9F0F03" w:rsidR="00430D65" w:rsidRPr="00130678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 of Whole App</w:t>
                </w:r>
              </w:p>
              <w:p w14:paraId="2BE9CA55" w14:textId="77777777" w:rsidR="00430D65" w:rsidRPr="00130678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Maintenance of new feature</w:t>
                </w:r>
              </w:p>
              <w:p w14:paraId="4303E922" w14:textId="77777777" w:rsidR="00430D65" w:rsidRPr="00DE0AD9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Quality assurance of App</w:t>
                </w:r>
              </w:p>
            </w:tc>
          </w:tr>
        </w:tbl>
        <w:p w14:paraId="72A4A415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430D65" w:rsidRPr="00130678" w14:paraId="3ED4089F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07D788A4" w14:textId="537BC0DB" w:rsidR="00430D65" w:rsidRPr="00130678" w:rsidRDefault="00430D65" w:rsidP="00C20157">
                <w:pPr>
                  <w:rPr>
                    <w:color w:val="FFFFFF" w:themeColor="background1"/>
                    <w:szCs w:val="20"/>
                  </w:rPr>
                </w:pPr>
                <w:bookmarkStart w:id="12" w:name="OLE_LINK15"/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  <w:r>
                  <w:rPr>
                    <w:b/>
                    <w:szCs w:val="20"/>
                    <w:lang w:val="fr-FR"/>
                  </w:rPr>
                  <w:t xml:space="preserve"> </w:t>
                </w:r>
                <w:bookmarkStart w:id="13" w:name="OLE_LINK18"/>
                <w:r>
                  <w:rPr>
                    <w:b/>
                    <w:szCs w:val="20"/>
                    <w:lang w:val="fr-FR"/>
                  </w:rPr>
                  <w:t>HERO FINCORP</w:t>
                </w:r>
                <w:bookmarkEnd w:id="13"/>
              </w:p>
            </w:tc>
            <w:tc>
              <w:tcPr>
                <w:tcW w:w="2444" w:type="pct"/>
              </w:tcPr>
              <w:p w14:paraId="72A1A8C2" w14:textId="1762065E" w:rsidR="00430D65" w:rsidRPr="00130678" w:rsidRDefault="00430D65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Duration :</w:t>
                </w:r>
                <w:r>
                  <w:rPr>
                    <w:bCs/>
                    <w:szCs w:val="20"/>
                    <w:lang w:val="fr-FR"/>
                  </w:rPr>
                  <w:t xml:space="preserve"> </w:t>
                </w:r>
                <w:r w:rsidR="00EE5A4F">
                  <w:rPr>
                    <w:bCs/>
                    <w:szCs w:val="20"/>
                    <w:lang w:val="fr-FR"/>
                  </w:rPr>
                  <w:t>0</w:t>
                </w:r>
                <w:r>
                  <w:rPr>
                    <w:bCs/>
                    <w:szCs w:val="20"/>
                    <w:lang w:val="fr-FR"/>
                  </w:rPr>
                  <w:t>2-20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 w:rsidR="00733F04">
                  <w:rPr>
                    <w:bCs/>
                    <w:szCs w:val="20"/>
                    <w:lang w:val="fr-FR"/>
                  </w:rPr>
                  <w:t>03</w:t>
                </w:r>
                <w:r>
                  <w:rPr>
                    <w:bCs/>
                    <w:szCs w:val="20"/>
                    <w:lang w:val="fr-FR"/>
                  </w:rPr>
                  <w:t>-2</w:t>
                </w:r>
                <w:r w:rsidR="00EE5A4F">
                  <w:rPr>
                    <w:bCs/>
                    <w:szCs w:val="20"/>
                    <w:lang w:val="fr-FR"/>
                  </w:rPr>
                  <w:t>0</w:t>
                </w:r>
              </w:p>
            </w:tc>
          </w:tr>
          <w:tr w:rsidR="00430D65" w:rsidRPr="00130678" w14:paraId="4FBC3022" w14:textId="77777777" w:rsidTr="00C2015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75B960C" w14:textId="77777777" w:rsidR="00430D65" w:rsidRPr="00130678" w:rsidRDefault="00430D65" w:rsidP="00C20157">
                <w:pPr>
                  <w:rPr>
                    <w:szCs w:val="20"/>
                    <w:lang w:val="fr-FR"/>
                  </w:rPr>
                </w:pPr>
                <w:bookmarkStart w:id="14" w:name="OLE_LINK14"/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3F9845D7" w14:textId="729C183C" w:rsidR="00430D65" w:rsidRPr="00130678" w:rsidRDefault="00733F04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10</w:t>
                </w:r>
              </w:p>
            </w:tc>
          </w:tr>
          <w:tr w:rsidR="00430D65" w:rsidRPr="00130678" w14:paraId="4A141E04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18F58D4" w14:textId="77777777" w:rsidR="00430D65" w:rsidRPr="00130678" w:rsidRDefault="00430D65" w:rsidP="00C20157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734F73A3" w14:textId="1C3E5A1F" w:rsidR="00430D65" w:rsidRPr="00130678" w:rsidRDefault="00430D65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Swift, iOS</w:t>
                </w:r>
              </w:p>
            </w:tc>
          </w:tr>
          <w:tr w:rsidR="00430D65" w:rsidRPr="00130678" w14:paraId="45F0E03A" w14:textId="77777777" w:rsidTr="00C2015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0D050C1" w14:textId="77777777" w:rsidR="00430D65" w:rsidRPr="00130678" w:rsidRDefault="00430D65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52B6B2A9" w14:textId="77777777" w:rsidR="00430D65" w:rsidRPr="00130678" w:rsidRDefault="00430D65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Software Engineer</w:t>
                </w:r>
              </w:p>
            </w:tc>
          </w:tr>
          <w:tr w:rsidR="00430D65" w:rsidRPr="00130678" w14:paraId="06573161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4D6E66A" w14:textId="77777777" w:rsidR="00430D65" w:rsidRPr="00130678" w:rsidRDefault="00430D65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03524614" w14:textId="535E1C8B" w:rsidR="00430D65" w:rsidRPr="00130678" w:rsidRDefault="00204C91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t xml:space="preserve">The </w:t>
                </w:r>
                <w:r>
                  <w:rPr>
                    <w:rStyle w:val="Strong"/>
                  </w:rPr>
                  <w:t xml:space="preserve">Hero </w:t>
                </w:r>
                <w:r w:rsidR="00516E0C">
                  <w:rPr>
                    <w:rStyle w:val="Strong"/>
                  </w:rPr>
                  <w:t>Fincorp</w:t>
                </w:r>
                <w:r>
                  <w:rPr>
                    <w:rStyle w:val="Strong"/>
                  </w:rPr>
                  <w:t xml:space="preserve"> iOS app</w:t>
                </w:r>
                <w:r>
                  <w:t xml:space="preserve"> is a mobile finance app that lets users apply for and manage unsecured personal and retail loans with a fully digital, paperless process, quick approvals, repayment tracking, and account servicing right from their iPhone</w:t>
                </w:r>
              </w:p>
            </w:tc>
          </w:tr>
          <w:tr w:rsidR="00430D65" w:rsidRPr="00130678" w14:paraId="2F66F38C" w14:textId="77777777" w:rsidTr="00C20157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5A0E0DFC" w14:textId="77777777" w:rsidR="00430D65" w:rsidRDefault="00430D65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683B72C7" w14:textId="77777777" w:rsidR="00430D65" w:rsidRDefault="00430D65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4BAF269E" w14:textId="77777777" w:rsidR="00430D65" w:rsidRPr="00130678" w:rsidRDefault="00430D65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19694B93" w14:textId="77777777" w:rsidR="00430D65" w:rsidRPr="00130678" w:rsidRDefault="00430D65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77850783" w14:textId="77777777" w:rsidR="00430D65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457E26DF" w14:textId="77777777" w:rsidR="00430D65" w:rsidRPr="00130678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 of Whole App</w:t>
                </w:r>
              </w:p>
              <w:p w14:paraId="13A623A3" w14:textId="77777777" w:rsidR="00430D65" w:rsidRPr="00130678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Maintenance of new feature</w:t>
                </w:r>
              </w:p>
              <w:p w14:paraId="1914843B" w14:textId="77777777" w:rsidR="00430D65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 xml:space="preserve">Quality assurance of App </w:t>
                </w:r>
              </w:p>
              <w:p w14:paraId="67B1E9E5" w14:textId="1707BF37" w:rsidR="00430D65" w:rsidRPr="00DE0AD9" w:rsidRDefault="00430D65" w:rsidP="00430D65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Carry out code review and code audit at regular interval.</w:t>
                </w:r>
              </w:p>
            </w:tc>
          </w:tr>
          <w:bookmarkEnd w:id="12"/>
          <w:bookmarkEnd w:id="14"/>
        </w:tbl>
        <w:p w14:paraId="1B9A1748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0C9DF242" w14:textId="77777777" w:rsidR="00204C91" w:rsidRDefault="00204C91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204C91" w:rsidRPr="00130678" w14:paraId="181CBABF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71399898" w14:textId="4D014127" w:rsidR="00204C91" w:rsidRPr="00130678" w:rsidRDefault="00204C91" w:rsidP="00C20157">
                <w:pPr>
                  <w:rPr>
                    <w:color w:val="FFFFFF" w:themeColor="background1"/>
                    <w:szCs w:val="20"/>
                  </w:rPr>
                </w:pPr>
                <w:bookmarkStart w:id="15" w:name="OLE_LINK20"/>
                <w:r w:rsidRPr="00130678">
                  <w:rPr>
                    <w:b/>
                    <w:szCs w:val="20"/>
                    <w:lang w:val="fr-FR"/>
                  </w:rPr>
                  <w:lastRenderedPageBreak/>
                  <w:t>Client Name :</w:t>
                </w:r>
                <w:r>
                  <w:rPr>
                    <w:b/>
                    <w:szCs w:val="20"/>
                    <w:lang w:val="fr-FR"/>
                  </w:rPr>
                  <w:t xml:space="preserve"> </w:t>
                </w:r>
                <w:r w:rsidR="00516E0C">
                  <w:rPr>
                    <w:b/>
                    <w:szCs w:val="20"/>
                    <w:lang w:val="fr-FR"/>
                  </w:rPr>
                  <w:t>Opex</w:t>
                </w:r>
              </w:p>
            </w:tc>
            <w:tc>
              <w:tcPr>
                <w:tcW w:w="2444" w:type="pct"/>
              </w:tcPr>
              <w:p w14:paraId="499FF23C" w14:textId="4D555E4D" w:rsidR="00204C91" w:rsidRPr="00130678" w:rsidRDefault="00204C91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Duration :</w:t>
                </w:r>
                <w:r>
                  <w:rPr>
                    <w:bCs/>
                    <w:szCs w:val="20"/>
                    <w:lang w:val="fr-FR"/>
                  </w:rPr>
                  <w:t xml:space="preserve"> </w:t>
                </w:r>
                <w:r w:rsidR="00733F04">
                  <w:rPr>
                    <w:bCs/>
                    <w:szCs w:val="20"/>
                    <w:lang w:val="fr-FR"/>
                  </w:rPr>
                  <w:t>10</w:t>
                </w:r>
                <w:r>
                  <w:rPr>
                    <w:bCs/>
                    <w:szCs w:val="20"/>
                    <w:lang w:val="fr-FR"/>
                  </w:rPr>
                  <w:t>-</w:t>
                </w:r>
                <w:r w:rsidR="00733F04">
                  <w:rPr>
                    <w:bCs/>
                    <w:szCs w:val="20"/>
                    <w:lang w:val="fr-FR"/>
                  </w:rPr>
                  <w:t>18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>
                  <w:rPr>
                    <w:bCs/>
                    <w:szCs w:val="20"/>
                    <w:lang w:val="fr-FR"/>
                  </w:rPr>
                  <w:t>1</w:t>
                </w:r>
                <w:r w:rsidR="00733F04">
                  <w:rPr>
                    <w:bCs/>
                    <w:szCs w:val="20"/>
                    <w:lang w:val="fr-FR"/>
                  </w:rPr>
                  <w:t>1</w:t>
                </w:r>
                <w:r>
                  <w:rPr>
                    <w:bCs/>
                    <w:szCs w:val="20"/>
                    <w:lang w:val="fr-FR"/>
                  </w:rPr>
                  <w:t>-</w:t>
                </w:r>
                <w:r w:rsidR="00EE5A4F">
                  <w:rPr>
                    <w:bCs/>
                    <w:szCs w:val="20"/>
                    <w:lang w:val="fr-FR"/>
                  </w:rPr>
                  <w:t>19</w:t>
                </w:r>
              </w:p>
            </w:tc>
          </w:tr>
          <w:tr w:rsidR="00204C91" w:rsidRPr="00130678" w14:paraId="53F08921" w14:textId="77777777" w:rsidTr="00C2015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2134E7C9" w14:textId="77777777" w:rsidR="00204C91" w:rsidRPr="00130678" w:rsidRDefault="00204C91" w:rsidP="00C20157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05ACDEEB" w14:textId="77777777" w:rsidR="00204C91" w:rsidRPr="00130678" w:rsidRDefault="00204C91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20</w:t>
                </w:r>
              </w:p>
            </w:tc>
          </w:tr>
          <w:tr w:rsidR="00204C91" w:rsidRPr="00130678" w14:paraId="263052F5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DC993D3" w14:textId="77777777" w:rsidR="00204C91" w:rsidRPr="00130678" w:rsidRDefault="00204C91" w:rsidP="00C20157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4938E184" w14:textId="77777777" w:rsidR="00204C91" w:rsidRPr="00130678" w:rsidRDefault="00204C91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Swift, iOS</w:t>
                </w:r>
              </w:p>
            </w:tc>
          </w:tr>
          <w:tr w:rsidR="00204C91" w:rsidRPr="00130678" w14:paraId="7B652D86" w14:textId="77777777" w:rsidTr="00C2015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26EB37DA" w14:textId="77777777" w:rsidR="00204C91" w:rsidRPr="00130678" w:rsidRDefault="00204C91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28CA7E8A" w14:textId="77777777" w:rsidR="00204C91" w:rsidRPr="00130678" w:rsidRDefault="00204C91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Software Engineer</w:t>
                </w:r>
              </w:p>
            </w:tc>
          </w:tr>
          <w:tr w:rsidR="00204C91" w:rsidRPr="00130678" w14:paraId="403C819D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73907320" w14:textId="77777777" w:rsidR="00204C91" w:rsidRPr="00130678" w:rsidRDefault="00204C91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079D7FCD" w14:textId="24AC8362" w:rsidR="00204C91" w:rsidRPr="00130678" w:rsidRDefault="00733F04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Instrument rental App.</w:t>
                </w:r>
              </w:p>
            </w:tc>
          </w:tr>
          <w:tr w:rsidR="00204C91" w:rsidRPr="00130678" w14:paraId="566F36B4" w14:textId="77777777" w:rsidTr="00C20157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C4528F8" w14:textId="77777777" w:rsidR="00204C91" w:rsidRDefault="00204C91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34419021" w14:textId="77777777" w:rsidR="00204C91" w:rsidRDefault="00204C91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52431A54" w14:textId="77777777" w:rsidR="00204C91" w:rsidRPr="00130678" w:rsidRDefault="00204C91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7355E845" w14:textId="77777777" w:rsidR="00204C91" w:rsidRPr="00130678" w:rsidRDefault="00204C91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41BCA484" w14:textId="77777777" w:rsidR="00204C91" w:rsidRDefault="00204C91" w:rsidP="00204C91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7D0022C2" w14:textId="77777777" w:rsidR="00204C91" w:rsidRPr="00130678" w:rsidRDefault="00204C91" w:rsidP="00204C91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 of Whole App</w:t>
                </w:r>
              </w:p>
              <w:p w14:paraId="524D9808" w14:textId="77777777" w:rsidR="00204C91" w:rsidRDefault="00204C91" w:rsidP="00204C91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 xml:space="preserve">Quality assurance of App </w:t>
                </w:r>
              </w:p>
              <w:p w14:paraId="05CE4D11" w14:textId="77777777" w:rsidR="00204C91" w:rsidRPr="00DE0AD9" w:rsidRDefault="00204C91" w:rsidP="00204C91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Carry out code review and code audit at regular interval.</w:t>
                </w:r>
              </w:p>
            </w:tc>
          </w:tr>
          <w:bookmarkEnd w:id="15"/>
        </w:tbl>
        <w:p w14:paraId="3078B4E9" w14:textId="77777777" w:rsidR="00204C91" w:rsidRDefault="00204C91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733F04" w:rsidRPr="00130678" w14:paraId="66C7A82F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1CEE504D" w14:textId="170F2A7E" w:rsidR="00733F04" w:rsidRPr="00130678" w:rsidRDefault="00733F04" w:rsidP="00C20157">
                <w:pPr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  <w:r>
                  <w:rPr>
                    <w:b/>
                    <w:szCs w:val="20"/>
                    <w:lang w:val="fr-FR"/>
                  </w:rPr>
                  <w:t xml:space="preserve"> Equipment </w:t>
                </w:r>
                <w:r w:rsidR="00516E0C">
                  <w:rPr>
                    <w:b/>
                    <w:szCs w:val="20"/>
                    <w:lang w:val="fr-FR"/>
                  </w:rPr>
                  <w:t>DEPOT</w:t>
                </w:r>
              </w:p>
            </w:tc>
            <w:tc>
              <w:tcPr>
                <w:tcW w:w="2444" w:type="pct"/>
              </w:tcPr>
              <w:p w14:paraId="7D8B5EFA" w14:textId="2393E8F9" w:rsidR="00733F04" w:rsidRPr="00130678" w:rsidRDefault="00733F04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Duration :</w:t>
                </w:r>
                <w:r>
                  <w:rPr>
                    <w:bCs/>
                    <w:szCs w:val="20"/>
                    <w:lang w:val="fr-FR"/>
                  </w:rPr>
                  <w:t xml:space="preserve"> 08- 17</w:t>
                </w:r>
                <w:r w:rsidRPr="00130678">
                  <w:rPr>
                    <w:bCs/>
                    <w:szCs w:val="20"/>
                    <w:lang w:val="fr-FR"/>
                  </w:rPr>
                  <w:t xml:space="preserve"> to </w:t>
                </w:r>
                <w:r>
                  <w:rPr>
                    <w:bCs/>
                    <w:szCs w:val="20"/>
                    <w:lang w:val="fr-FR"/>
                  </w:rPr>
                  <w:t>10-18</w:t>
                </w:r>
              </w:p>
            </w:tc>
          </w:tr>
          <w:tr w:rsidR="00733F04" w:rsidRPr="00130678" w14:paraId="6A1CAAED" w14:textId="77777777" w:rsidTr="00C2015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148C0D96" w14:textId="77777777" w:rsidR="00733F04" w:rsidRPr="00130678" w:rsidRDefault="00733F04" w:rsidP="00C20157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5BF1E64B" w14:textId="5C040427" w:rsidR="00733F04" w:rsidRPr="00130678" w:rsidRDefault="00733F04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15</w:t>
                </w:r>
              </w:p>
            </w:tc>
          </w:tr>
          <w:tr w:rsidR="00733F04" w:rsidRPr="00130678" w14:paraId="641814D8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8D64493" w14:textId="77777777" w:rsidR="00733F04" w:rsidRPr="00130678" w:rsidRDefault="00733F04" w:rsidP="00C20157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7F11AC9E" w14:textId="77777777" w:rsidR="00733F04" w:rsidRPr="00130678" w:rsidRDefault="00733F04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  <w:r>
                  <w:rPr>
                    <w:rFonts w:ascii="Anek Devanagari" w:hAnsi="Anek Devanagari" w:cs="Anek Devanagari"/>
                    <w:szCs w:val="20"/>
                    <w:lang w:val="fr-FR"/>
                  </w:rPr>
                  <w:t>Swift, iOS</w:t>
                </w:r>
              </w:p>
            </w:tc>
          </w:tr>
          <w:tr w:rsidR="00733F04" w:rsidRPr="00130678" w14:paraId="1B819372" w14:textId="77777777" w:rsidTr="00C2015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AE48E72" w14:textId="77777777" w:rsidR="00733F04" w:rsidRPr="00130678" w:rsidRDefault="00733F04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7D395512" w14:textId="77777777" w:rsidR="00733F04" w:rsidRPr="00130678" w:rsidRDefault="00733F04" w:rsidP="00C201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rPr>
                    <w:rFonts w:ascii="Anek Devanagari" w:hAnsi="Anek Devanagari" w:cs="Anek Devanagari"/>
                    <w:color w:val="000000"/>
                    <w:szCs w:val="20"/>
                  </w:rPr>
                  <w:t>Software Engineer</w:t>
                </w:r>
              </w:p>
            </w:tc>
          </w:tr>
          <w:tr w:rsidR="00733F04" w:rsidRPr="00130678" w14:paraId="29D0B764" w14:textId="77777777" w:rsidTr="00C2015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55023249" w14:textId="77777777" w:rsidR="00733F04" w:rsidRPr="00130678" w:rsidRDefault="00733F04" w:rsidP="00C2015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50500B5C" w14:textId="6E060BFE" w:rsidR="00733F04" w:rsidRPr="00130678" w:rsidRDefault="00733F04" w:rsidP="00C201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  <w:r>
                  <w:t xml:space="preserve">The </w:t>
                </w:r>
                <w:r>
                  <w:rPr>
                    <w:rStyle w:val="Strong"/>
                  </w:rPr>
                  <w:t>Equipment Depot iOS app</w:t>
                </w:r>
                <w:r>
                  <w:t xml:space="preserve"> lets users </w:t>
                </w:r>
                <w:r>
                  <w:rPr>
                    <w:rStyle w:val="Strong"/>
                  </w:rPr>
                  <w:t>search inventory, request and manage equipment rentals, view pricing and rental details, and handle invoices and fleet rental services right from their iPhone.</w:t>
                </w:r>
              </w:p>
            </w:tc>
          </w:tr>
          <w:tr w:rsidR="00733F04" w:rsidRPr="00130678" w14:paraId="0F959576" w14:textId="77777777" w:rsidTr="00C20157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718518B" w14:textId="77777777" w:rsidR="00733F04" w:rsidRDefault="00733F04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0AFD0FA6" w14:textId="77777777" w:rsidR="00733F04" w:rsidRDefault="00733F04" w:rsidP="00C20157">
                <w:pPr>
                  <w:jc w:val="both"/>
                  <w:rPr>
                    <w:b/>
                    <w:szCs w:val="20"/>
                  </w:rPr>
                </w:pPr>
              </w:p>
              <w:p w14:paraId="294E1817" w14:textId="77777777" w:rsidR="00733F04" w:rsidRPr="00130678" w:rsidRDefault="00733F04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33FEFA74" w14:textId="77777777" w:rsidR="00733F04" w:rsidRPr="00130678" w:rsidRDefault="00733F04" w:rsidP="00C2015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57DB14A6" w14:textId="77777777" w:rsidR="00733F04" w:rsidRDefault="00733F04" w:rsidP="00733F04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Understanding the requirement.</w:t>
                </w:r>
              </w:p>
              <w:p w14:paraId="0AB3FC59" w14:textId="77777777" w:rsidR="00733F04" w:rsidRPr="00130678" w:rsidRDefault="00733F04" w:rsidP="00733F04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Development of Whole App</w:t>
                </w:r>
              </w:p>
              <w:p w14:paraId="35E4A638" w14:textId="77777777" w:rsidR="00733F04" w:rsidRDefault="00733F04" w:rsidP="00733F04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 xml:space="preserve">Quality assurance of App </w:t>
                </w:r>
              </w:p>
              <w:p w14:paraId="1FC97B8D" w14:textId="77777777" w:rsidR="00733F04" w:rsidRPr="00DE0AD9" w:rsidRDefault="00733F04" w:rsidP="00733F04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>
                  <w:rPr>
                    <w:rFonts w:ascii="Anek Devanagari" w:hAnsi="Anek Devanagari" w:cs="Anek Devanagari"/>
                    <w:szCs w:val="20"/>
                  </w:rPr>
                  <w:t>Carry out code review and code audit at regular interval.</w:t>
                </w:r>
              </w:p>
            </w:tc>
          </w:tr>
        </w:tbl>
        <w:p w14:paraId="684CDF5F" w14:textId="77777777" w:rsidR="00430D65" w:rsidRDefault="00430D65" w:rsidP="00430D65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bookmarkEnd w:id="10"/>
        <w:p w14:paraId="0E3D5F38" w14:textId="77777777" w:rsidR="005C59F8" w:rsidRDefault="005C59F8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3F7A18E0" w14:textId="77777777" w:rsidR="00761526" w:rsidRDefault="00761526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70F8B481" w14:textId="77777777" w:rsidR="00761526" w:rsidRDefault="00761526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p w14:paraId="4B372499" w14:textId="77777777" w:rsidR="00761526" w:rsidRPr="005C59F8" w:rsidRDefault="00000000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</w:sdtContent>
    </w:sdt>
    <w:p w14:paraId="55ED0589" w14:textId="77777777" w:rsidR="00A92B24" w:rsidRDefault="00A92B24" w:rsidP="008B33BD"/>
    <w:p w14:paraId="4BE5738E" w14:textId="781ED9C7" w:rsidR="00A92B24" w:rsidRDefault="00A92B24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  <w:r w:rsidRPr="00A92B24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lastRenderedPageBreak/>
        <w:t xml:space="preserve">Professional </w:t>
      </w:r>
      <w: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>Awards</w:t>
      </w:r>
      <w:r w:rsidRPr="00A92B24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 xml:space="preserve"> / Achievements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A92B24" w14:paraId="66258D8D" w14:textId="77777777" w:rsidTr="008C007C">
        <w:tc>
          <w:tcPr>
            <w:tcW w:w="445" w:type="dxa"/>
          </w:tcPr>
          <w:p w14:paraId="6E401759" w14:textId="77777777" w:rsidR="00A92B24" w:rsidRDefault="00000000" w:rsidP="008C007C">
            <w:sdt>
              <w:sdtPr>
                <w:id w:val="126988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B2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2BCCAD6A" w14:textId="0E377B0E" w:rsidR="00A92B24" w:rsidRDefault="00000000" w:rsidP="008C007C">
            <w:sdt>
              <w:sdtPr>
                <w:id w:val="-1451392776"/>
                <w:placeholder>
                  <w:docPart w:val="CC71A95ADC1A4184A45859E43C892722"/>
                </w:placeholder>
                <w15:appearance w15:val="hidden"/>
              </w:sdtPr>
              <w:sdtContent>
                <w:r w:rsidR="00761526">
                  <w:t>Appreciation award. 2019</w:t>
                </w:r>
              </w:sdtContent>
            </w:sdt>
          </w:p>
        </w:tc>
      </w:tr>
      <w:tr w:rsidR="00A92B24" w14:paraId="1EF11941" w14:textId="77777777" w:rsidTr="008C007C">
        <w:tc>
          <w:tcPr>
            <w:tcW w:w="445" w:type="dxa"/>
          </w:tcPr>
          <w:p w14:paraId="49B45674" w14:textId="77777777" w:rsidR="00A92B24" w:rsidRDefault="00000000" w:rsidP="008C007C">
            <w:sdt>
              <w:sdtPr>
                <w:id w:val="-32508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B2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26658020" w14:textId="734EE4C6" w:rsidR="00A92B24" w:rsidRDefault="00000000" w:rsidP="008C007C">
            <w:sdt>
              <w:sdtPr>
                <w:id w:val="299956416"/>
                <w:placeholder>
                  <w:docPart w:val="7CF0ADCAC5014DC88D6F465EEA6FB99E"/>
                </w:placeholder>
                <w15:appearance w15:val="hidden"/>
              </w:sdtPr>
              <w:sdtContent>
                <w:sdt>
                  <w:sdtPr>
                    <w:id w:val="-1552765246"/>
                    <w:placeholder>
                      <w:docPart w:val="99EA64CD36EA4477BF69D02BB23BBDB9"/>
                    </w:placeholder>
                    <w15:appearance w15:val="hidden"/>
                  </w:sdtPr>
                  <w:sdtContent>
                    <w:r w:rsidR="00761526">
                      <w:t>Best performer award, 2021</w:t>
                    </w:r>
                  </w:sdtContent>
                </w:sdt>
              </w:sdtContent>
            </w:sdt>
          </w:p>
        </w:tc>
      </w:tr>
    </w:tbl>
    <w:p w14:paraId="3CF68D32" w14:textId="77777777" w:rsidR="00A92B24" w:rsidRPr="00A92B24" w:rsidRDefault="00A92B24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392D088D" w14:textId="77777777" w:rsidTr="00CB498C">
        <w:tc>
          <w:tcPr>
            <w:tcW w:w="9350" w:type="dxa"/>
            <w:gridSpan w:val="2"/>
          </w:tcPr>
          <w:p w14:paraId="4EE4C381" w14:textId="5C79D7F5" w:rsidR="009B588E" w:rsidRDefault="00000000" w:rsidP="009B588E">
            <w:pPr>
              <w:pStyle w:val="Heading1"/>
            </w:pPr>
            <w:sdt>
              <w:sdtPr>
                <w:rPr>
                  <w:color w:val="F15B40"/>
                </w:rPr>
                <w:id w:val="-1956167511"/>
                <w:placeholder>
                  <w:docPart w:val="448AAAF796934D73A117AD5764505965"/>
                </w:placeholder>
                <w15:appearance w15:val="hidden"/>
              </w:sdtPr>
              <w:sdtContent>
                <w:r w:rsidR="0004394E"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Educational Qualifications</w:t>
                </w:r>
              </w:sdtContent>
            </w:sdt>
            <w:r w:rsidR="00E342DA">
              <w:t xml:space="preserve"> </w:t>
            </w:r>
          </w:p>
        </w:tc>
      </w:tr>
      <w:tr w:rsidR="009B588E" w14:paraId="4132DFD2" w14:textId="77777777" w:rsidTr="006D6E83">
        <w:tc>
          <w:tcPr>
            <w:tcW w:w="445" w:type="dxa"/>
          </w:tcPr>
          <w:p w14:paraId="0FADD727" w14:textId="77777777" w:rsidR="009B588E" w:rsidRDefault="00000000" w:rsidP="008B33BD">
            <w:sdt>
              <w:sdtPr>
                <w:id w:val="1557816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1B23A30D" w14:textId="1B19F37C" w:rsidR="009B588E" w:rsidRDefault="00482827" w:rsidP="00482827">
            <w:pPr>
              <w:spacing w:before="0" w:after="13" w:line="249" w:lineRule="auto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t xml:space="preserve"> from </w:t>
            </w:r>
            <w:r w:rsidR="00761526">
              <w:t>MDU</w:t>
            </w:r>
            <w:r>
              <w:t xml:space="preserve"> University, </w:t>
            </w:r>
            <w:r w:rsidR="00761526">
              <w:t>Rohtak</w:t>
            </w:r>
            <w:r>
              <w:t xml:space="preserve"> – 201</w:t>
            </w:r>
            <w:r w:rsidR="00761526">
              <w:t>4</w:t>
            </w:r>
            <w:r>
              <w:t>.</w:t>
            </w:r>
          </w:p>
        </w:tc>
      </w:tr>
      <w:tr w:rsidR="009B588E" w14:paraId="01735CB2" w14:textId="77777777" w:rsidTr="006D6E83">
        <w:tc>
          <w:tcPr>
            <w:tcW w:w="445" w:type="dxa"/>
          </w:tcPr>
          <w:p w14:paraId="57C15AAC" w14:textId="77777777" w:rsidR="009B588E" w:rsidRDefault="00000000" w:rsidP="008B33BD">
            <w:sdt>
              <w:sdtPr>
                <w:id w:val="-61189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2FC05B17" w14:textId="0DCF7732" w:rsidR="009B588E" w:rsidRDefault="00482827" w:rsidP="00482827">
            <w:pPr>
              <w:spacing w:before="0" w:after="13" w:line="249" w:lineRule="auto"/>
            </w:pPr>
            <w:r>
              <w:rPr>
                <w:b/>
              </w:rPr>
              <w:t xml:space="preserve">Intermediate </w:t>
            </w:r>
            <w:r>
              <w:t>from</w:t>
            </w:r>
            <w:r w:rsidR="00761526">
              <w:t xml:space="preserve"> Senior secondary model School </w:t>
            </w:r>
            <w:r>
              <w:t>– 20</w:t>
            </w:r>
            <w:r w:rsidR="00761526">
              <w:t>09</w:t>
            </w:r>
            <w:r>
              <w:t>.</w:t>
            </w:r>
          </w:p>
        </w:tc>
      </w:tr>
      <w:tr w:rsidR="009B588E" w14:paraId="40D96319" w14:textId="77777777" w:rsidTr="006D6E83">
        <w:tc>
          <w:tcPr>
            <w:tcW w:w="445" w:type="dxa"/>
          </w:tcPr>
          <w:p w14:paraId="41B7DC40" w14:textId="77777777" w:rsidR="009B588E" w:rsidRDefault="00000000" w:rsidP="008B33BD">
            <w:sdt>
              <w:sdtPr>
                <w:id w:val="-195909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458956F2" w14:textId="0DB6340F" w:rsidR="009B588E" w:rsidRDefault="00482827" w:rsidP="00482827">
            <w:pPr>
              <w:spacing w:before="0" w:after="13" w:line="249" w:lineRule="auto"/>
            </w:pPr>
            <w:r>
              <w:rPr>
                <w:b/>
              </w:rPr>
              <w:t>High School</w:t>
            </w:r>
            <w:r>
              <w:t xml:space="preserve"> </w:t>
            </w:r>
            <w:r w:rsidR="00761526">
              <w:t>Sacred Heart Public School</w:t>
            </w:r>
            <w:r>
              <w:t xml:space="preserve"> – 20</w:t>
            </w:r>
            <w:r w:rsidR="00C519F2">
              <w:t>0</w:t>
            </w:r>
            <w:r w:rsidR="00761526">
              <w:t>7</w:t>
            </w:r>
            <w:r>
              <w:t>.</w:t>
            </w:r>
          </w:p>
        </w:tc>
      </w:tr>
    </w:tbl>
    <w:p w14:paraId="450CB5FF" w14:textId="77777777" w:rsidR="001232C8" w:rsidRDefault="001232C8" w:rsidP="00635A59"/>
    <w:p w14:paraId="7F31A76B" w14:textId="77777777" w:rsidR="00A92B24" w:rsidRPr="00635A59" w:rsidRDefault="00A92B24" w:rsidP="00635A59"/>
    <w:sectPr w:rsidR="00A92B24" w:rsidRPr="00635A59" w:rsidSect="0000117B">
      <w:headerReference w:type="default" r:id="rId10"/>
      <w:footerReference w:type="default" r:id="rId11"/>
      <w:pgSz w:w="12240" w:h="15840" w:code="1"/>
      <w:pgMar w:top="1009" w:right="1440" w:bottom="72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C983B" w14:textId="77777777" w:rsidR="00741DBC" w:rsidRDefault="00741DBC" w:rsidP="0058680F">
      <w:r>
        <w:separator/>
      </w:r>
    </w:p>
  </w:endnote>
  <w:endnote w:type="continuationSeparator" w:id="0">
    <w:p w14:paraId="7A7B2D2C" w14:textId="77777777" w:rsidR="00741DBC" w:rsidRDefault="00741DBC" w:rsidP="0058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ek Devanagari SemiBold">
    <w:altName w:val="Mangal"/>
    <w:panose1 w:val="020B0604020202020204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panose1 w:val="020B0604020202020204"/>
    <w:charset w:val="00"/>
    <w:family w:val="auto"/>
    <w:pitch w:val="variable"/>
    <w:sig w:usb0="80008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910352868"/>
      <w:docPartObj>
        <w:docPartGallery w:val="Page Numbers (Bottom of Page)"/>
        <w:docPartUnique/>
      </w:docPartObj>
    </w:sdtPr>
    <w:sdtEndPr>
      <w:rPr>
        <w:b/>
        <w:color w:val="7F7F7F" w:themeColor="background1" w:themeShade="7F"/>
        <w:spacing w:val="60"/>
      </w:rPr>
    </w:sdtEndPr>
    <w:sdtContent>
      <w:p w14:paraId="61DC7035" w14:textId="5167EDFB" w:rsidR="0069300D" w:rsidRDefault="0069300D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42F399" w14:textId="7E2B655C" w:rsidR="00350D53" w:rsidRDefault="00350D53" w:rsidP="00350D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4119" w14:textId="77777777" w:rsidR="00741DBC" w:rsidRDefault="00741DBC" w:rsidP="0058680F">
      <w:r>
        <w:separator/>
      </w:r>
    </w:p>
  </w:footnote>
  <w:footnote w:type="continuationSeparator" w:id="0">
    <w:p w14:paraId="07473CA0" w14:textId="77777777" w:rsidR="00741DBC" w:rsidRDefault="00741DBC" w:rsidP="00586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C7B8" w14:textId="21B3C4C5" w:rsidR="0069300D" w:rsidRDefault="0069300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906F38" wp14:editId="46E1177D">
          <wp:simplePos x="0" y="0"/>
          <wp:positionH relativeFrom="column">
            <wp:posOffset>4998720</wp:posOffset>
          </wp:positionH>
          <wp:positionV relativeFrom="paragraph">
            <wp:posOffset>-412115</wp:posOffset>
          </wp:positionV>
          <wp:extent cx="1838960" cy="601788"/>
          <wp:effectExtent l="0" t="0" r="0" b="8255"/>
          <wp:wrapNone/>
          <wp:docPr id="185329298" name="Picture 1" descr="A blue text on a white background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29298" name="Picture 1" descr="A blue text on a white background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972" cy="603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36E49"/>
    <w:multiLevelType w:val="hybridMultilevel"/>
    <w:tmpl w:val="4D7AB528"/>
    <w:lvl w:ilvl="0" w:tplc="42AC21E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980BCE">
      <w:start w:val="1"/>
      <w:numFmt w:val="bullet"/>
      <w:lvlText w:val="o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25B8E">
      <w:start w:val="1"/>
      <w:numFmt w:val="bullet"/>
      <w:lvlText w:val="▪"/>
      <w:lvlJc w:val="left"/>
      <w:pPr>
        <w:ind w:left="3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A5C0C">
      <w:start w:val="1"/>
      <w:numFmt w:val="bullet"/>
      <w:lvlText w:val="•"/>
      <w:lvlJc w:val="left"/>
      <w:pPr>
        <w:ind w:left="3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27938">
      <w:start w:val="1"/>
      <w:numFmt w:val="bullet"/>
      <w:lvlText w:val="o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70C734">
      <w:start w:val="1"/>
      <w:numFmt w:val="bullet"/>
      <w:lvlText w:val="▪"/>
      <w:lvlJc w:val="left"/>
      <w:pPr>
        <w:ind w:left="5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3A9FF0">
      <w:start w:val="1"/>
      <w:numFmt w:val="bullet"/>
      <w:lvlText w:val="•"/>
      <w:lvlJc w:val="left"/>
      <w:pPr>
        <w:ind w:left="5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26A778">
      <w:start w:val="1"/>
      <w:numFmt w:val="bullet"/>
      <w:lvlText w:val="o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44FFCA">
      <w:start w:val="1"/>
      <w:numFmt w:val="bullet"/>
      <w:lvlText w:val="▪"/>
      <w:lvlJc w:val="left"/>
      <w:pPr>
        <w:ind w:left="7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85C26"/>
    <w:multiLevelType w:val="hybridMultilevel"/>
    <w:tmpl w:val="CE38D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010EA"/>
    <w:multiLevelType w:val="hybridMultilevel"/>
    <w:tmpl w:val="10F60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511386"/>
    <w:multiLevelType w:val="hybridMultilevel"/>
    <w:tmpl w:val="6810B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540833">
    <w:abstractNumId w:val="11"/>
  </w:num>
  <w:num w:numId="2" w16cid:durableId="680739714">
    <w:abstractNumId w:val="0"/>
  </w:num>
  <w:num w:numId="3" w16cid:durableId="1067648914">
    <w:abstractNumId w:val="6"/>
  </w:num>
  <w:num w:numId="4" w16cid:durableId="31003919">
    <w:abstractNumId w:val="9"/>
  </w:num>
  <w:num w:numId="5" w16cid:durableId="1298730118">
    <w:abstractNumId w:val="3"/>
  </w:num>
  <w:num w:numId="6" w16cid:durableId="1453942457">
    <w:abstractNumId w:val="4"/>
  </w:num>
  <w:num w:numId="7" w16cid:durableId="187253615">
    <w:abstractNumId w:val="5"/>
  </w:num>
  <w:num w:numId="8" w16cid:durableId="522666686">
    <w:abstractNumId w:val="13"/>
  </w:num>
  <w:num w:numId="9" w16cid:durableId="836001804">
    <w:abstractNumId w:val="14"/>
  </w:num>
  <w:num w:numId="10" w16cid:durableId="1400397966">
    <w:abstractNumId w:val="10"/>
  </w:num>
  <w:num w:numId="11" w16cid:durableId="1176379334">
    <w:abstractNumId w:val="2"/>
  </w:num>
  <w:num w:numId="12" w16cid:durableId="203755675">
    <w:abstractNumId w:val="7"/>
  </w:num>
  <w:num w:numId="13" w16cid:durableId="235940992">
    <w:abstractNumId w:val="12"/>
  </w:num>
  <w:num w:numId="14" w16cid:durableId="1243099263">
    <w:abstractNumId w:val="8"/>
  </w:num>
  <w:num w:numId="15" w16cid:durableId="626199810">
    <w:abstractNumId w:val="1"/>
  </w:num>
  <w:num w:numId="16" w16cid:durableId="1974480183">
    <w:abstractNumId w:val="16"/>
  </w:num>
  <w:num w:numId="17" w16cid:durableId="243614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4F"/>
    <w:rsid w:val="0000117B"/>
    <w:rsid w:val="000069FB"/>
    <w:rsid w:val="00021982"/>
    <w:rsid w:val="0004394E"/>
    <w:rsid w:val="000B30FB"/>
    <w:rsid w:val="000B4E5F"/>
    <w:rsid w:val="000B7543"/>
    <w:rsid w:val="00122C76"/>
    <w:rsid w:val="001232C8"/>
    <w:rsid w:val="00123C6D"/>
    <w:rsid w:val="001276C1"/>
    <w:rsid w:val="00130678"/>
    <w:rsid w:val="00135271"/>
    <w:rsid w:val="00153445"/>
    <w:rsid w:val="00166E62"/>
    <w:rsid w:val="00175650"/>
    <w:rsid w:val="001846B2"/>
    <w:rsid w:val="001A0A4B"/>
    <w:rsid w:val="001A5219"/>
    <w:rsid w:val="001B4863"/>
    <w:rsid w:val="001C4DBE"/>
    <w:rsid w:val="001E6F85"/>
    <w:rsid w:val="001F57F7"/>
    <w:rsid w:val="00204C91"/>
    <w:rsid w:val="002247C7"/>
    <w:rsid w:val="00233D8A"/>
    <w:rsid w:val="00237CC7"/>
    <w:rsid w:val="00243A0A"/>
    <w:rsid w:val="0027145F"/>
    <w:rsid w:val="0028182B"/>
    <w:rsid w:val="0029531E"/>
    <w:rsid w:val="002A103F"/>
    <w:rsid w:val="002C5B44"/>
    <w:rsid w:val="002D617B"/>
    <w:rsid w:val="002E27E8"/>
    <w:rsid w:val="003033F2"/>
    <w:rsid w:val="00314AB7"/>
    <w:rsid w:val="00316161"/>
    <w:rsid w:val="003405C8"/>
    <w:rsid w:val="003428EC"/>
    <w:rsid w:val="00350D53"/>
    <w:rsid w:val="003802C7"/>
    <w:rsid w:val="003A2812"/>
    <w:rsid w:val="003B4002"/>
    <w:rsid w:val="003D1CD0"/>
    <w:rsid w:val="003D4678"/>
    <w:rsid w:val="003D4D40"/>
    <w:rsid w:val="003E07C1"/>
    <w:rsid w:val="003E35DA"/>
    <w:rsid w:val="003F07D4"/>
    <w:rsid w:val="003F6EB6"/>
    <w:rsid w:val="003F7541"/>
    <w:rsid w:val="00430D65"/>
    <w:rsid w:val="0043632A"/>
    <w:rsid w:val="00445B76"/>
    <w:rsid w:val="00456CF8"/>
    <w:rsid w:val="00482827"/>
    <w:rsid w:val="004918A6"/>
    <w:rsid w:val="004967F9"/>
    <w:rsid w:val="004A58D2"/>
    <w:rsid w:val="004A5DC4"/>
    <w:rsid w:val="004B6355"/>
    <w:rsid w:val="004F2F18"/>
    <w:rsid w:val="004F2F32"/>
    <w:rsid w:val="004F38EC"/>
    <w:rsid w:val="00503DCB"/>
    <w:rsid w:val="00510F45"/>
    <w:rsid w:val="00516E0C"/>
    <w:rsid w:val="005265ED"/>
    <w:rsid w:val="0053523F"/>
    <w:rsid w:val="00536761"/>
    <w:rsid w:val="005378E9"/>
    <w:rsid w:val="00546A3B"/>
    <w:rsid w:val="0055694F"/>
    <w:rsid w:val="00557B53"/>
    <w:rsid w:val="00571D28"/>
    <w:rsid w:val="00572C85"/>
    <w:rsid w:val="0058680F"/>
    <w:rsid w:val="005927CC"/>
    <w:rsid w:val="005A18DF"/>
    <w:rsid w:val="005C59F8"/>
    <w:rsid w:val="005D308C"/>
    <w:rsid w:val="005D39DC"/>
    <w:rsid w:val="005F4203"/>
    <w:rsid w:val="0060304D"/>
    <w:rsid w:val="006273E3"/>
    <w:rsid w:val="0063233B"/>
    <w:rsid w:val="00635A59"/>
    <w:rsid w:val="00685458"/>
    <w:rsid w:val="0069300D"/>
    <w:rsid w:val="00695361"/>
    <w:rsid w:val="00696D04"/>
    <w:rsid w:val="006A6B69"/>
    <w:rsid w:val="006C5197"/>
    <w:rsid w:val="006D6E83"/>
    <w:rsid w:val="006E26E6"/>
    <w:rsid w:val="00733643"/>
    <w:rsid w:val="00733F04"/>
    <w:rsid w:val="00741DBC"/>
    <w:rsid w:val="007421AA"/>
    <w:rsid w:val="00755AF9"/>
    <w:rsid w:val="00761526"/>
    <w:rsid w:val="007628D7"/>
    <w:rsid w:val="007854EA"/>
    <w:rsid w:val="00792C53"/>
    <w:rsid w:val="00792D9A"/>
    <w:rsid w:val="007D7966"/>
    <w:rsid w:val="007E00CC"/>
    <w:rsid w:val="007F13F3"/>
    <w:rsid w:val="00811D14"/>
    <w:rsid w:val="00836A25"/>
    <w:rsid w:val="00851766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D7004"/>
    <w:rsid w:val="008E20B6"/>
    <w:rsid w:val="008E48E8"/>
    <w:rsid w:val="008E590C"/>
    <w:rsid w:val="0091681C"/>
    <w:rsid w:val="00954461"/>
    <w:rsid w:val="0095543B"/>
    <w:rsid w:val="009601CB"/>
    <w:rsid w:val="00981289"/>
    <w:rsid w:val="00983B96"/>
    <w:rsid w:val="009A3033"/>
    <w:rsid w:val="009B06D0"/>
    <w:rsid w:val="009B588E"/>
    <w:rsid w:val="009C081C"/>
    <w:rsid w:val="009E7834"/>
    <w:rsid w:val="009F1583"/>
    <w:rsid w:val="00A14D2D"/>
    <w:rsid w:val="00A20208"/>
    <w:rsid w:val="00A347CF"/>
    <w:rsid w:val="00A3626F"/>
    <w:rsid w:val="00A403CF"/>
    <w:rsid w:val="00A55030"/>
    <w:rsid w:val="00A6621B"/>
    <w:rsid w:val="00A7247E"/>
    <w:rsid w:val="00A92B24"/>
    <w:rsid w:val="00A978F9"/>
    <w:rsid w:val="00AA508B"/>
    <w:rsid w:val="00AA53B9"/>
    <w:rsid w:val="00AB36A4"/>
    <w:rsid w:val="00AC7F46"/>
    <w:rsid w:val="00AD02AE"/>
    <w:rsid w:val="00AD18F0"/>
    <w:rsid w:val="00AE00A5"/>
    <w:rsid w:val="00B04497"/>
    <w:rsid w:val="00B14286"/>
    <w:rsid w:val="00B14721"/>
    <w:rsid w:val="00B15EBB"/>
    <w:rsid w:val="00B255A0"/>
    <w:rsid w:val="00B400AF"/>
    <w:rsid w:val="00B41DA0"/>
    <w:rsid w:val="00B44424"/>
    <w:rsid w:val="00B60D68"/>
    <w:rsid w:val="00B735D9"/>
    <w:rsid w:val="00B7421E"/>
    <w:rsid w:val="00BA788F"/>
    <w:rsid w:val="00BC6B5C"/>
    <w:rsid w:val="00C055DE"/>
    <w:rsid w:val="00C0619C"/>
    <w:rsid w:val="00C25EC8"/>
    <w:rsid w:val="00C36583"/>
    <w:rsid w:val="00C519F2"/>
    <w:rsid w:val="00C6250D"/>
    <w:rsid w:val="00C65329"/>
    <w:rsid w:val="00C65A51"/>
    <w:rsid w:val="00C66D4A"/>
    <w:rsid w:val="00CB498C"/>
    <w:rsid w:val="00CC32FA"/>
    <w:rsid w:val="00CD378B"/>
    <w:rsid w:val="00CD412B"/>
    <w:rsid w:val="00CD4ACF"/>
    <w:rsid w:val="00CD61B3"/>
    <w:rsid w:val="00D151CE"/>
    <w:rsid w:val="00D6019B"/>
    <w:rsid w:val="00D72D1E"/>
    <w:rsid w:val="00D87791"/>
    <w:rsid w:val="00D92A4B"/>
    <w:rsid w:val="00D93E61"/>
    <w:rsid w:val="00DB7A67"/>
    <w:rsid w:val="00DC05CF"/>
    <w:rsid w:val="00DD4007"/>
    <w:rsid w:val="00DD4D0E"/>
    <w:rsid w:val="00DD7557"/>
    <w:rsid w:val="00DE0AD9"/>
    <w:rsid w:val="00DF5273"/>
    <w:rsid w:val="00E0122E"/>
    <w:rsid w:val="00E024F0"/>
    <w:rsid w:val="00E054BD"/>
    <w:rsid w:val="00E342DA"/>
    <w:rsid w:val="00E40985"/>
    <w:rsid w:val="00E62773"/>
    <w:rsid w:val="00E84482"/>
    <w:rsid w:val="00E9663C"/>
    <w:rsid w:val="00ED08F6"/>
    <w:rsid w:val="00ED1E1E"/>
    <w:rsid w:val="00EE3D43"/>
    <w:rsid w:val="00EE5986"/>
    <w:rsid w:val="00EE5A4F"/>
    <w:rsid w:val="00F02405"/>
    <w:rsid w:val="00F1000C"/>
    <w:rsid w:val="00F341ED"/>
    <w:rsid w:val="00F458C9"/>
    <w:rsid w:val="00F80BD7"/>
    <w:rsid w:val="00F85BF5"/>
    <w:rsid w:val="00F86C89"/>
    <w:rsid w:val="00FF7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CDE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04"/>
    <w:pPr>
      <w:spacing w:before="60" w:after="60" w:line="250" w:lineRule="auto"/>
    </w:pPr>
    <w:rPr>
      <w:rFonts w:cs="Times New Roman (Body CS)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DA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846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42DA"/>
    <w:pPr>
      <w:spacing w:before="0" w:after="360"/>
      <w:contextualSpacing/>
    </w:pPr>
    <w:rPr>
      <w:rFonts w:asciiTheme="majorHAnsi" w:eastAsiaTheme="majorEastAsia" w:hAnsiTheme="majorHAnsi" w:cs="Times New Roman (Headings CS)"/>
      <w:caps/>
      <w:noProof/>
      <w:color w:val="515F23" w:themeColor="accent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42DA"/>
    <w:rPr>
      <w:rFonts w:asciiTheme="majorHAnsi" w:eastAsiaTheme="majorEastAsia" w:hAnsiTheme="majorHAnsi" w:cs="Times New Roman (Headings CS)"/>
      <w:caps/>
      <w:noProof/>
      <w:color w:val="515F23" w:themeColor="accent5"/>
      <w:spacing w:val="10"/>
      <w:kern w:val="28"/>
      <w:sz w:val="6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342DA"/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Cs w:val="32"/>
    </w:rPr>
  </w:style>
  <w:style w:type="paragraph" w:customStyle="1" w:styleId="checklistindent">
    <w:name w:val="checklist indent"/>
    <w:basedOn w:val="Normal"/>
    <w:qFormat/>
    <w:rsid w:val="008B33BD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350D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D53"/>
    <w:rPr>
      <w:sz w:val="21"/>
    </w:rPr>
  </w:style>
  <w:style w:type="paragraph" w:styleId="Footer">
    <w:name w:val="footer"/>
    <w:basedOn w:val="Normal"/>
    <w:link w:val="FooterChar"/>
    <w:uiPriority w:val="99"/>
    <w:rsid w:val="00F02405"/>
    <w:pPr>
      <w:tabs>
        <w:tab w:val="center" w:pos="4513"/>
        <w:tab w:val="right" w:pos="9026"/>
      </w:tabs>
      <w:spacing w:before="0" w:after="0" w:line="240" w:lineRule="auto"/>
    </w:pPr>
    <w:rPr>
      <w:b/>
      <w:caps/>
      <w:color w:val="515F23" w:themeColor="accent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342DA"/>
    <w:rPr>
      <w:rFonts w:ascii="Century Gothic" w:hAnsi="Century Gothic"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42D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69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rsid w:val="000069FB"/>
    <w:pPr>
      <w:numPr>
        <w:ilvl w:val="1"/>
      </w:numPr>
      <w:spacing w:after="160"/>
    </w:pPr>
    <w:rPr>
      <w:rFonts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69FB"/>
    <w:rPr>
      <w:color w:val="5A5A5A" w:themeColor="text1" w:themeTint="A5"/>
      <w:spacing w:val="15"/>
      <w:sz w:val="22"/>
      <w:szCs w:val="22"/>
    </w:rPr>
  </w:style>
  <w:style w:type="character" w:customStyle="1" w:styleId="print1">
    <w:name w:val="print1"/>
    <w:uiPriority w:val="99"/>
    <w:rsid w:val="00EE3D43"/>
    <w:rPr>
      <w:rFonts w:ascii="Verdana" w:hAnsi="Verdana" w:hint="default"/>
      <w:color w:val="333333"/>
      <w:sz w:val="18"/>
    </w:rPr>
  </w:style>
  <w:style w:type="table" w:styleId="PlainTable3">
    <w:name w:val="Plain Table 3"/>
    <w:basedOn w:val="TableNormal"/>
    <w:uiPriority w:val="99"/>
    <w:rsid w:val="004F2F3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30678"/>
    <w:tblPr>
      <w:tblStyleRowBandSize w:val="1"/>
      <w:tblStyleColBandSize w:val="1"/>
      <w:tblBorders>
        <w:top w:val="single" w:sz="4" w:space="0" w:color="B8B0ED" w:themeColor="accent2"/>
        <w:left w:val="single" w:sz="4" w:space="0" w:color="B8B0ED" w:themeColor="accent2"/>
        <w:bottom w:val="single" w:sz="4" w:space="0" w:color="B8B0ED" w:themeColor="accent2"/>
        <w:right w:val="single" w:sz="4" w:space="0" w:color="B8B0E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8B0ED" w:themeFill="accent2"/>
      </w:tcPr>
    </w:tblStylePr>
    <w:tblStylePr w:type="lastRow">
      <w:rPr>
        <w:b/>
        <w:bCs/>
      </w:rPr>
      <w:tblPr/>
      <w:tcPr>
        <w:tcBorders>
          <w:top w:val="double" w:sz="4" w:space="0" w:color="B8B0E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8B0ED" w:themeColor="accent2"/>
          <w:right w:val="single" w:sz="4" w:space="0" w:color="B8B0ED" w:themeColor="accent2"/>
        </w:tcBorders>
      </w:tcPr>
    </w:tblStylePr>
    <w:tblStylePr w:type="band1Horz">
      <w:tblPr/>
      <w:tcPr>
        <w:tcBorders>
          <w:top w:val="single" w:sz="4" w:space="0" w:color="B8B0ED" w:themeColor="accent2"/>
          <w:bottom w:val="single" w:sz="4" w:space="0" w:color="B8B0E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8B0ED" w:themeColor="accent2"/>
          <w:left w:val="nil"/>
        </w:tcBorders>
      </w:tcPr>
    </w:tblStylePr>
    <w:tblStylePr w:type="swCell">
      <w:tblPr/>
      <w:tcPr>
        <w:tcBorders>
          <w:top w:val="double" w:sz="4" w:space="0" w:color="B8B0ED" w:themeColor="accent2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30678"/>
    <w:tblPr>
      <w:tblStyleRowBandSize w:val="1"/>
      <w:tblStyleColBandSize w:val="1"/>
      <w:tblBorders>
        <w:top w:val="single" w:sz="4" w:space="0" w:color="515F23" w:themeColor="accent5"/>
        <w:left w:val="single" w:sz="4" w:space="0" w:color="515F23" w:themeColor="accent5"/>
        <w:bottom w:val="single" w:sz="4" w:space="0" w:color="515F23" w:themeColor="accent5"/>
        <w:right w:val="single" w:sz="4" w:space="0" w:color="515F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5F23" w:themeFill="accent5"/>
      </w:tcPr>
    </w:tblStylePr>
    <w:tblStylePr w:type="lastRow">
      <w:rPr>
        <w:b/>
        <w:bCs/>
      </w:rPr>
      <w:tblPr/>
      <w:tcPr>
        <w:tcBorders>
          <w:top w:val="double" w:sz="4" w:space="0" w:color="515F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15F23" w:themeColor="accent5"/>
          <w:right w:val="single" w:sz="4" w:space="0" w:color="515F23" w:themeColor="accent5"/>
        </w:tcBorders>
      </w:tcPr>
    </w:tblStylePr>
    <w:tblStylePr w:type="band1Horz">
      <w:tblPr/>
      <w:tcPr>
        <w:tcBorders>
          <w:top w:val="single" w:sz="4" w:space="0" w:color="515F23" w:themeColor="accent5"/>
          <w:bottom w:val="single" w:sz="4" w:space="0" w:color="515F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15F23" w:themeColor="accent5"/>
          <w:left w:val="nil"/>
        </w:tcBorders>
      </w:tcPr>
    </w:tblStylePr>
    <w:tblStylePr w:type="swCell">
      <w:tblPr/>
      <w:tcPr>
        <w:tcBorders>
          <w:top w:val="double" w:sz="4" w:space="0" w:color="515F23" w:themeColor="accent5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13067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9E78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204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an.kochar\AppData\Roaming\Microsoft\Templates\Resume%20writing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938BD4393D4DD2A138B47B8ACBC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04345-D542-4823-BACE-416CBAD9C2FD}"/>
      </w:docPartPr>
      <w:docPartBody>
        <w:p w:rsidR="004C5D2D" w:rsidRDefault="00000000">
          <w:pPr>
            <w:pStyle w:val="B9938BD4393D4DD2A138B47B8ACBC8FA"/>
          </w:pPr>
          <w:r w:rsidRPr="00E342DA">
            <w:t>Format</w:t>
          </w:r>
        </w:p>
      </w:docPartBody>
    </w:docPart>
    <w:docPart>
      <w:docPartPr>
        <w:name w:val="448AAAF796934D73A117AD5764505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D74C9-859F-4EA7-BCB7-3CFCB2CF4EDA}"/>
      </w:docPartPr>
      <w:docPartBody>
        <w:p w:rsidR="004C5D2D" w:rsidRDefault="00000000">
          <w:pPr>
            <w:pStyle w:val="448AAAF796934D73A117AD5764505965"/>
          </w:pPr>
          <w:r w:rsidRPr="00E342DA">
            <w:t>Experience</w:t>
          </w:r>
        </w:p>
      </w:docPartBody>
    </w:docPart>
    <w:docPart>
      <w:docPartPr>
        <w:name w:val="C84AE14595654AF0B8C8EB95E5AC8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EE79D-EE19-4EBA-8018-0ECC39D3C57F}"/>
      </w:docPartPr>
      <w:docPartBody>
        <w:p w:rsidR="004C5D2D" w:rsidRDefault="000B4F6F" w:rsidP="000B4F6F">
          <w:pPr>
            <w:pStyle w:val="C84AE14595654AF0B8C8EB95E5AC8F30"/>
          </w:pPr>
          <w:r w:rsidRPr="00E342DA">
            <w:t>Contact details</w:t>
          </w:r>
        </w:p>
      </w:docPartBody>
    </w:docPart>
    <w:docPart>
      <w:docPartPr>
        <w:name w:val="CC71A95ADC1A4184A45859E43C892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CEC21-A592-458B-ABE9-6D1E64DC3C5A}"/>
      </w:docPartPr>
      <w:docPartBody>
        <w:p w:rsidR="00CA6D2A" w:rsidRDefault="0011216F" w:rsidP="0011216F">
          <w:pPr>
            <w:pStyle w:val="CC71A95ADC1A4184A45859E43C892722"/>
          </w:pPr>
          <w:r w:rsidRPr="000069FB">
            <w:t>List your education and training in reverse chronological order.</w:t>
          </w:r>
        </w:p>
      </w:docPartBody>
    </w:docPart>
    <w:docPart>
      <w:docPartPr>
        <w:name w:val="7CF0ADCAC5014DC88D6F465EEA6F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9ED22-7B30-4A44-9030-025D944D8C1F}"/>
      </w:docPartPr>
      <w:docPartBody>
        <w:p w:rsidR="00CA6D2A" w:rsidRDefault="0011216F" w:rsidP="0011216F">
          <w:pPr>
            <w:pStyle w:val="7CF0ADCAC5014DC88D6F465EEA6FB99E"/>
          </w:pPr>
          <w:r w:rsidRPr="000069FB">
            <w:t>List your education and training in reverse chronological order.</w:t>
          </w:r>
        </w:p>
      </w:docPartBody>
    </w:docPart>
    <w:docPart>
      <w:docPartPr>
        <w:name w:val="99EA64CD36EA4477BF69D02BB23BB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50E34-510B-4BD8-B61F-AB03B03CEBA3}"/>
      </w:docPartPr>
      <w:docPartBody>
        <w:p w:rsidR="00CA6D2A" w:rsidRDefault="0011216F" w:rsidP="0011216F">
          <w:pPr>
            <w:pStyle w:val="99EA64CD36EA4477BF69D02BB23BBDB9"/>
          </w:pPr>
          <w:r w:rsidRPr="000069FB">
            <w:t>List your education and training in reverse chronological order.</w:t>
          </w:r>
        </w:p>
      </w:docPartBody>
    </w:docPart>
    <w:docPart>
      <w:docPartPr>
        <w:name w:val="0920D411614DEF44A7D586E4E14CF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2343B-55B7-8640-9336-40C53EC8483C}"/>
      </w:docPartPr>
      <w:docPartBody>
        <w:p w:rsidR="001C4A3A" w:rsidRDefault="00BC0735" w:rsidP="00BC0735">
          <w:pPr>
            <w:pStyle w:val="0920D411614DEF44A7D586E4E14CF0FF"/>
          </w:pPr>
          <w:r w:rsidRPr="00E342DA">
            <w:rPr>
              <w:rStyle w:val="TitleChar"/>
              <w:caps w:val="0"/>
            </w:rPr>
            <w:t>Resume writing checklist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ek Devanagari SemiBold">
    <w:altName w:val="Mangal"/>
    <w:panose1 w:val="020B0604020202020204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panose1 w:val="020B0604020202020204"/>
    <w:charset w:val="00"/>
    <w:family w:val="auto"/>
    <w:pitch w:val="variable"/>
    <w:sig w:usb0="80008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6F"/>
    <w:rsid w:val="000B4F6F"/>
    <w:rsid w:val="0011216F"/>
    <w:rsid w:val="001C4A3A"/>
    <w:rsid w:val="004B5D3E"/>
    <w:rsid w:val="004C0A0D"/>
    <w:rsid w:val="004C5D2D"/>
    <w:rsid w:val="004D14BF"/>
    <w:rsid w:val="005A7A94"/>
    <w:rsid w:val="005F4F0B"/>
    <w:rsid w:val="00A14D2D"/>
    <w:rsid w:val="00BC0735"/>
    <w:rsid w:val="00C4512E"/>
    <w:rsid w:val="00CA6D2A"/>
    <w:rsid w:val="00DB1459"/>
    <w:rsid w:val="00DF7E01"/>
    <w:rsid w:val="00EB156E"/>
    <w:rsid w:val="00F8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0735"/>
    <w:pPr>
      <w:spacing w:after="360" w:line="250" w:lineRule="auto"/>
      <w:contextualSpacing/>
    </w:pPr>
    <w:rPr>
      <w:rFonts w:asciiTheme="majorHAnsi" w:eastAsiaTheme="majorEastAsia" w:hAnsiTheme="majorHAnsi" w:cs="Times New Roman (Headings CS)"/>
      <w:caps/>
      <w:noProof/>
      <w:color w:val="A02B93" w:themeColor="accent5"/>
      <w:spacing w:val="10"/>
      <w:kern w:val="28"/>
      <w:sz w:val="60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C0735"/>
    <w:rPr>
      <w:rFonts w:asciiTheme="majorHAnsi" w:eastAsiaTheme="majorEastAsia" w:hAnsiTheme="majorHAnsi" w:cs="Times New Roman (Headings CS)"/>
      <w:caps/>
      <w:noProof/>
      <w:color w:val="A02B93" w:themeColor="accent5"/>
      <w:spacing w:val="10"/>
      <w:kern w:val="28"/>
      <w:sz w:val="60"/>
      <w:szCs w:val="52"/>
      <w14:ligatures w14:val="none"/>
    </w:rPr>
  </w:style>
  <w:style w:type="paragraph" w:customStyle="1" w:styleId="B9938BD4393D4DD2A138B47B8ACBC8FA">
    <w:name w:val="B9938BD4393D4DD2A138B47B8ACBC8FA"/>
  </w:style>
  <w:style w:type="character" w:styleId="Hyperlink">
    <w:name w:val="Hyperlink"/>
    <w:basedOn w:val="DefaultParagraphFont"/>
    <w:uiPriority w:val="99"/>
    <w:rsid w:val="000B4F6F"/>
    <w:rPr>
      <w:color w:val="467886" w:themeColor="hyperlink"/>
      <w:u w:val="single"/>
    </w:rPr>
  </w:style>
  <w:style w:type="paragraph" w:customStyle="1" w:styleId="448AAAF796934D73A117AD5764505965">
    <w:name w:val="448AAAF796934D73A117AD5764505965"/>
  </w:style>
  <w:style w:type="paragraph" w:customStyle="1" w:styleId="C84AE14595654AF0B8C8EB95E5AC8F30">
    <w:name w:val="C84AE14595654AF0B8C8EB95E5AC8F30"/>
    <w:rsid w:val="000B4F6F"/>
  </w:style>
  <w:style w:type="paragraph" w:customStyle="1" w:styleId="CC71A95ADC1A4184A45859E43C892722">
    <w:name w:val="CC71A95ADC1A4184A45859E43C892722"/>
    <w:rsid w:val="0011216F"/>
  </w:style>
  <w:style w:type="paragraph" w:customStyle="1" w:styleId="7CF0ADCAC5014DC88D6F465EEA6FB99E">
    <w:name w:val="7CF0ADCAC5014DC88D6F465EEA6FB99E"/>
    <w:rsid w:val="0011216F"/>
  </w:style>
  <w:style w:type="paragraph" w:customStyle="1" w:styleId="99EA64CD36EA4477BF69D02BB23BBDB9">
    <w:name w:val="99EA64CD36EA4477BF69D02BB23BBDB9"/>
    <w:rsid w:val="0011216F"/>
  </w:style>
  <w:style w:type="paragraph" w:customStyle="1" w:styleId="0920D411614DEF44A7D586E4E14CF0FF">
    <w:name w:val="0920D411614DEF44A7D586E4E14CF0FF"/>
    <w:rsid w:val="00BC0735"/>
    <w:pPr>
      <w:spacing w:line="278" w:lineRule="auto"/>
    </w:pPr>
    <w:rPr>
      <w:sz w:val="24"/>
      <w:szCs w:val="24"/>
      <w:lang w:val="en-IN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AF4C96-F2F8-422E-AF0F-FEC8C0A06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93534D-56AD-4079-B1A6-950786BEB7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D68A429-56A2-48CE-A8D6-A6D04D3C6FB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C:\Users\karan.kochar\AppData\Roaming\Microsoft\Templates\Resume writing checklist.dotx</Template>
  <TotalTime>0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2026-02-19T11:38:00Z</dcterms:created>
  <dcterms:modified xsi:type="dcterms:W3CDTF">2026-04-02T07:03:00Z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